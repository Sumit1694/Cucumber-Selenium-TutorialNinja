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D21A9" w14:textId="77777777" w:rsidR="009A51F1" w:rsidRDefault="68F1A10B">
      <w:r>
        <w:t xml:space="preserve"> </w:t>
      </w:r>
    </w:p>
    <w:p w14:paraId="6FFAAA8E" w14:textId="77777777" w:rsidR="00372D2B" w:rsidRPr="00372D2B" w:rsidRDefault="00372D2B" w:rsidP="00372D2B">
      <w:pPr>
        <w:rPr>
          <w:noProof/>
          <w:sz w:val="40"/>
          <w:szCs w:val="40"/>
          <w:lang w:val="en-IN" w:eastAsia="en-AU"/>
        </w:rPr>
      </w:pPr>
      <w:hyperlink r:id="rId12" w:history="1">
        <w:r w:rsidRPr="00372D2B">
          <w:rPr>
            <w:rStyle w:val="Hyperlink"/>
            <w:sz w:val="40"/>
            <w:szCs w:val="40"/>
            <w:lang w:val="en-IN" w:eastAsia="en-AU"/>
          </w:rPr>
          <w:t>Qafox.com</w:t>
        </w:r>
      </w:hyperlink>
    </w:p>
    <w:p w14:paraId="7BC114E0" w14:textId="7A46C1A7" w:rsidR="00285732" w:rsidRDefault="00285732"/>
    <w:p w14:paraId="394AD654" w14:textId="77777777" w:rsidR="00285732" w:rsidRDefault="00285732"/>
    <w:p w14:paraId="070D1F39" w14:textId="77777777" w:rsidR="00285732" w:rsidRDefault="00285732"/>
    <w:p w14:paraId="1D7384DB" w14:textId="77777777" w:rsidR="00285732" w:rsidRDefault="00285732"/>
    <w:p w14:paraId="73BC9368" w14:textId="77777777" w:rsidR="00285732" w:rsidRDefault="00285732"/>
    <w:p w14:paraId="246FF26C" w14:textId="1CD81ADD" w:rsidR="00323C88" w:rsidRPr="00323C88" w:rsidRDefault="00000000" w:rsidP="00E90AFC">
      <w:pPr>
        <w:pStyle w:val="Title"/>
      </w:pPr>
      <w:sdt>
        <w:sdtPr>
          <w:id w:val="-1487772851"/>
          <w:placeholder>
            <w:docPart w:val="FF3F160C815C457FA981DFC809589726"/>
          </w:placeholder>
          <w15:appearance w15:val="hidden"/>
        </w:sdtPr>
        <w:sdtContent>
          <w:r w:rsidR="00372D2B">
            <w:t>TEST PLAN</w:t>
          </w:r>
        </w:sdtContent>
      </w:sdt>
      <w:r w:rsidR="00E10065">
        <w:t xml:space="preserve"> </w:t>
      </w:r>
    </w:p>
    <w:p w14:paraId="693AB3DC" w14:textId="1E32E0A5" w:rsidR="006A0FBA" w:rsidRPr="006A0FBA" w:rsidRDefault="006A0FBA" w:rsidP="006A0FBA"/>
    <w:p w14:paraId="0C12FD8E" w14:textId="77777777" w:rsidR="00285732" w:rsidRDefault="00285732"/>
    <w:p w14:paraId="4F95E303" w14:textId="77777777" w:rsidR="006A0FBA" w:rsidRDefault="006A0FBA"/>
    <w:p w14:paraId="4432CD4C" w14:textId="77777777" w:rsidR="006A0FBA" w:rsidRDefault="006A0FBA"/>
    <w:p w14:paraId="6BFAA2F7" w14:textId="77777777" w:rsidR="006A0FBA" w:rsidRDefault="006A0FBA"/>
    <w:p w14:paraId="094ACD14" w14:textId="77777777" w:rsidR="006A0FBA" w:rsidRDefault="006A0FBA"/>
    <w:p w14:paraId="15AA28BF" w14:textId="77777777" w:rsidR="006A0FBA" w:rsidRDefault="006A0FBA"/>
    <w:p w14:paraId="3BE9EEDE" w14:textId="77777777" w:rsidR="00B410F6" w:rsidRDefault="00B410F6"/>
    <w:p w14:paraId="187D9F6E" w14:textId="77777777" w:rsidR="003E7264" w:rsidRDefault="003E7264" w:rsidP="003E7264">
      <w:pPr>
        <w:spacing w:after="240"/>
      </w:pPr>
    </w:p>
    <w:tbl>
      <w:tblPr>
        <w:tblW w:w="0" w:type="auto"/>
        <w:shd w:val="clear" w:color="auto" w:fill="DF1010" w:themeFill="accent1" w:themeFillShade="BF"/>
        <w:tblLook w:val="0600" w:firstRow="0" w:lastRow="0" w:firstColumn="0" w:lastColumn="0" w:noHBand="1" w:noVBand="1"/>
      </w:tblPr>
      <w:tblGrid>
        <w:gridCol w:w="3116"/>
        <w:gridCol w:w="3117"/>
        <w:gridCol w:w="3117"/>
      </w:tblGrid>
      <w:tr w:rsidR="00BC4BCB" w14:paraId="36F26112" w14:textId="77777777" w:rsidTr="0061385A">
        <w:trPr>
          <w:trHeight w:val="1068"/>
        </w:trPr>
        <w:tc>
          <w:tcPr>
            <w:tcW w:w="3116" w:type="dxa"/>
            <w:shd w:val="clear" w:color="auto" w:fill="DF1010" w:themeFill="accent1" w:themeFillShade="BF"/>
            <w:vAlign w:val="center"/>
          </w:tcPr>
          <w:p w14:paraId="2659FE34" w14:textId="61252F30" w:rsidR="00BC4BCB" w:rsidRPr="00B14FCC" w:rsidRDefault="00BC4BCB" w:rsidP="00AE79FF">
            <w:pPr>
              <w:pStyle w:val="ContactInfo"/>
            </w:pPr>
          </w:p>
          <w:p w14:paraId="6579D00E" w14:textId="6F814380" w:rsidR="00BC4BCB" w:rsidRPr="00B14FCC" w:rsidRDefault="00BC4BCB" w:rsidP="00AE79FF">
            <w:pPr>
              <w:pStyle w:val="ContactInfo"/>
            </w:pPr>
          </w:p>
        </w:tc>
        <w:tc>
          <w:tcPr>
            <w:tcW w:w="3117" w:type="dxa"/>
            <w:shd w:val="clear" w:color="auto" w:fill="DF1010" w:themeFill="accent1" w:themeFillShade="BF"/>
            <w:vAlign w:val="center"/>
          </w:tcPr>
          <w:p w14:paraId="0D2F87A6" w14:textId="291E09B8" w:rsidR="00BC4BCB" w:rsidRDefault="00C47C9D" w:rsidP="00AE79FF">
            <w:pPr>
              <w:pStyle w:val="ContactInfo"/>
              <w:jc w:val="center"/>
            </w:pPr>
            <w:r>
              <w:br/>
            </w:r>
          </w:p>
        </w:tc>
        <w:tc>
          <w:tcPr>
            <w:tcW w:w="3117" w:type="dxa"/>
            <w:shd w:val="clear" w:color="auto" w:fill="DF1010" w:themeFill="accent1" w:themeFillShade="BF"/>
            <w:vAlign w:val="center"/>
          </w:tcPr>
          <w:p w14:paraId="364BC9C6" w14:textId="77777777" w:rsidR="00BC4BCB" w:rsidRDefault="00372D2B" w:rsidP="00AE79FF">
            <w:pPr>
              <w:pStyle w:val="ContactInfo"/>
              <w:jc w:val="right"/>
            </w:pPr>
            <w:r>
              <w:t>Prepared By: Sumit Rane</w:t>
            </w:r>
          </w:p>
          <w:p w14:paraId="4D7F3144" w14:textId="744182B7" w:rsidR="00372D2B" w:rsidRDefault="00372D2B" w:rsidP="00AE79FF">
            <w:pPr>
              <w:pStyle w:val="ContactInfo"/>
              <w:jc w:val="right"/>
            </w:pPr>
            <w:r>
              <w:t>Date: May 17, 2025</w:t>
            </w:r>
          </w:p>
          <w:p w14:paraId="7373A79F" w14:textId="53BF555A" w:rsidR="00372D2B" w:rsidRDefault="00372D2B" w:rsidP="00372D2B">
            <w:pPr>
              <w:pStyle w:val="ContactInfo"/>
              <w:jc w:val="center"/>
            </w:pPr>
          </w:p>
        </w:tc>
      </w:tr>
    </w:tbl>
    <w:p w14:paraId="0B82AF02" w14:textId="77777777" w:rsidR="00F5330A" w:rsidRDefault="00F5330A"/>
    <w:p w14:paraId="2F808D6F" w14:textId="77777777" w:rsidR="00B43C03" w:rsidRDefault="00B43C03" w:rsidP="007348C0">
      <w:pPr>
        <w:spacing w:after="0" w:line="240" w:lineRule="auto"/>
        <w:sectPr w:rsidR="00B43C03" w:rsidSect="00E7455C">
          <w:pgSz w:w="12240" w:h="15840" w:code="1"/>
          <w:pgMar w:top="810" w:right="1440" w:bottom="709" w:left="1440" w:header="0" w:footer="0" w:gutter="0"/>
          <w:cols w:space="720"/>
          <w:docGrid w:linePitch="360"/>
        </w:sectPr>
      </w:pPr>
    </w:p>
    <w:p w14:paraId="71BEAD85" w14:textId="77777777" w:rsidR="009A51F1" w:rsidRPr="007348C0" w:rsidRDefault="009A51F1" w:rsidP="007348C0">
      <w:pPr>
        <w:spacing w:after="0" w:line="240" w:lineRule="auto"/>
      </w:pPr>
    </w:p>
    <w:p w14:paraId="3B13AB1F" w14:textId="77777777" w:rsidR="0051249A" w:rsidRDefault="00000000" w:rsidP="00847BE0">
      <w:pPr>
        <w:pStyle w:val="TOCHeading"/>
      </w:pPr>
      <w:sdt>
        <w:sdtPr>
          <w:id w:val="1928306225"/>
          <w:placeholder>
            <w:docPart w:val="5E663E7A6021447C9C314A47A5E6F24D"/>
          </w:placeholder>
          <w:temporary/>
          <w:showingPlcHdr/>
          <w15:appearance w15:val="hidden"/>
        </w:sdtPr>
        <w:sdtContent>
          <w:r w:rsidR="0051249A">
            <w:t>Table of contents</w:t>
          </w:r>
        </w:sdtContent>
      </w:sdt>
    </w:p>
    <w:sdt>
      <w:sdtPr>
        <w:rPr>
          <w:sz w:val="20"/>
          <w:szCs w:val="20"/>
        </w:rPr>
        <w:id w:val="-787284299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7C989C00" w14:textId="3CCA95E1" w:rsidR="0051249A" w:rsidRDefault="0051249A" w:rsidP="00051823">
          <w:pPr>
            <w:pStyle w:val="TOC1"/>
            <w:numPr>
              <w:ilvl w:val="0"/>
              <w:numId w:val="10"/>
            </w:numPr>
            <w:rPr>
              <w:noProof/>
              <w:color w:val="auto"/>
              <w:sz w:val="22"/>
              <w:szCs w:val="22"/>
              <w:lang w:eastAsia="en-US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2820769" w:history="1">
            <w:r w:rsidR="00372D2B">
              <w:rPr>
                <w:rStyle w:val="Hyperlink"/>
              </w:rPr>
              <w:t>Test Plan Identifier</w:t>
            </w:r>
            <w:r w:rsidRPr="00D26B64">
              <w:rPr>
                <w:rStyle w:val="Hyperlink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5A0BE" w14:textId="51969853" w:rsidR="0051249A" w:rsidRDefault="0051249A" w:rsidP="001D1A90">
          <w:pPr>
            <w:pStyle w:val="TOC2"/>
            <w:rPr>
              <w:noProof/>
              <w:color w:val="auto"/>
              <w:lang w:eastAsia="en-US"/>
            </w:rPr>
          </w:pPr>
          <w:hyperlink w:anchor="_Toc22820770" w:history="1">
            <w:r w:rsidR="00372D2B">
              <w:rPr>
                <w:rStyle w:val="Hyperlink"/>
              </w:rPr>
              <w:t>Introduction/Objective</w:t>
            </w:r>
            <w:r w:rsidRPr="00D26B64">
              <w:rPr>
                <w:rStyle w:val="Hyperlink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44C80" w14:textId="7E20A328" w:rsidR="0051249A" w:rsidRDefault="0051249A" w:rsidP="001D1A90">
          <w:pPr>
            <w:pStyle w:val="TOC2"/>
            <w:rPr>
              <w:noProof/>
              <w:color w:val="auto"/>
              <w:lang w:eastAsia="en-US"/>
            </w:rPr>
          </w:pPr>
          <w:hyperlink w:anchor="_Toc22820771" w:history="1">
            <w:r w:rsidR="00372D2B">
              <w:rPr>
                <w:rStyle w:val="Hyperlink"/>
              </w:rPr>
              <w:t>Scope of Testing</w:t>
            </w:r>
            <w:r w:rsidRPr="00D26B64">
              <w:rPr>
                <w:rStyle w:val="Hyperlink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79C2C" w14:textId="151639D2" w:rsidR="0051249A" w:rsidRDefault="00894BB3" w:rsidP="001D1A90">
          <w:pPr>
            <w:pStyle w:val="TOC2"/>
            <w:numPr>
              <w:ilvl w:val="0"/>
              <w:numId w:val="0"/>
            </w:numPr>
            <w:ind w:left="1080"/>
            <w:rPr>
              <w:noProof/>
              <w:color w:val="auto"/>
              <w:lang w:eastAsia="en-US"/>
            </w:rPr>
          </w:pPr>
          <w:r>
            <w:t xml:space="preserve">       </w:t>
          </w:r>
          <w:r w:rsidR="00051823">
            <w:t xml:space="preserve">3.1  </w:t>
          </w:r>
          <w:hyperlink w:anchor="_Toc22820772" w:history="1">
            <w:r w:rsidR="00372D2B">
              <w:rPr>
                <w:rStyle w:val="Hyperlink"/>
              </w:rPr>
              <w:t>In Scope</w:t>
            </w:r>
            <w:r w:rsidR="0051249A" w:rsidRPr="00D26B64">
              <w:rPr>
                <w:rStyle w:val="Hyperlink"/>
              </w:rPr>
              <w:t>.</w:t>
            </w:r>
            <w:r w:rsidR="0051249A">
              <w:rPr>
                <w:noProof/>
                <w:webHidden/>
              </w:rPr>
              <w:tab/>
            </w:r>
            <w:r w:rsidR="0051249A">
              <w:rPr>
                <w:noProof/>
                <w:webHidden/>
              </w:rPr>
              <w:fldChar w:fldCharType="begin"/>
            </w:r>
            <w:r w:rsidR="0051249A">
              <w:rPr>
                <w:noProof/>
                <w:webHidden/>
              </w:rPr>
              <w:instrText xml:space="preserve"> PAGEREF _Toc22820772 \h </w:instrText>
            </w:r>
            <w:r w:rsidR="0051249A">
              <w:rPr>
                <w:noProof/>
                <w:webHidden/>
              </w:rPr>
            </w:r>
            <w:r w:rsidR="0051249A"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2</w:t>
            </w:r>
            <w:r w:rsidR="0051249A">
              <w:rPr>
                <w:noProof/>
                <w:webHidden/>
              </w:rPr>
              <w:fldChar w:fldCharType="end"/>
            </w:r>
          </w:hyperlink>
        </w:p>
        <w:p w14:paraId="23BF1D60" w14:textId="0FDE728C" w:rsidR="0051249A" w:rsidRDefault="00894BB3" w:rsidP="001D1A90">
          <w:pPr>
            <w:pStyle w:val="TOC2"/>
            <w:numPr>
              <w:ilvl w:val="0"/>
              <w:numId w:val="0"/>
            </w:numPr>
            <w:ind w:left="1080"/>
            <w:rPr>
              <w:noProof/>
              <w:color w:val="auto"/>
              <w:lang w:eastAsia="en-US"/>
            </w:rPr>
          </w:pPr>
          <w:r>
            <w:t xml:space="preserve">       </w:t>
          </w:r>
          <w:r w:rsidR="00051823">
            <w:t xml:space="preserve">3.2  </w:t>
          </w:r>
          <w:hyperlink w:anchor="_Toc22820773" w:history="1">
            <w:r w:rsidR="00372D2B">
              <w:rPr>
                <w:rStyle w:val="Hyperlink"/>
              </w:rPr>
              <w:t>Out of Scope</w:t>
            </w:r>
            <w:r w:rsidR="0051249A" w:rsidRPr="00D26B64">
              <w:rPr>
                <w:rStyle w:val="Hyperlink"/>
              </w:rPr>
              <w:t>.</w:t>
            </w:r>
            <w:r w:rsidR="0051249A">
              <w:rPr>
                <w:noProof/>
                <w:webHidden/>
              </w:rPr>
              <w:tab/>
            </w:r>
            <w:r w:rsidR="0051249A">
              <w:rPr>
                <w:noProof/>
                <w:webHidden/>
              </w:rPr>
              <w:fldChar w:fldCharType="begin"/>
            </w:r>
            <w:r w:rsidR="0051249A">
              <w:rPr>
                <w:noProof/>
                <w:webHidden/>
              </w:rPr>
              <w:instrText xml:space="preserve"> PAGEREF _Toc22820773 \h </w:instrText>
            </w:r>
            <w:r w:rsidR="0051249A">
              <w:rPr>
                <w:noProof/>
                <w:webHidden/>
              </w:rPr>
            </w:r>
            <w:r w:rsidR="0051249A"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3</w:t>
            </w:r>
            <w:r w:rsidR="0051249A">
              <w:rPr>
                <w:noProof/>
                <w:webHidden/>
              </w:rPr>
              <w:fldChar w:fldCharType="end"/>
            </w:r>
          </w:hyperlink>
        </w:p>
        <w:p w14:paraId="75D6BA19" w14:textId="551AF64F" w:rsidR="0051249A" w:rsidRDefault="0051249A" w:rsidP="001D1A90">
          <w:pPr>
            <w:pStyle w:val="TOC2"/>
            <w:rPr>
              <w:noProof/>
              <w:color w:val="auto"/>
              <w:lang w:eastAsia="en-US"/>
            </w:rPr>
          </w:pPr>
          <w:hyperlink w:anchor="_Toc22820774" w:history="1">
            <w:r w:rsidR="00372D2B">
              <w:rPr>
                <w:rStyle w:val="Hyperlink"/>
              </w:rPr>
              <w:t>Test Items/Features to be Tested</w:t>
            </w:r>
            <w:r w:rsidRPr="00D26B64">
              <w:rPr>
                <w:rStyle w:val="Hyperlink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E4333" w14:textId="3C52A813" w:rsidR="0051249A" w:rsidRDefault="0051249A" w:rsidP="001D1A90">
          <w:pPr>
            <w:pStyle w:val="TOC2"/>
            <w:rPr>
              <w:noProof/>
              <w:color w:val="auto"/>
              <w:lang w:eastAsia="en-US"/>
            </w:rPr>
          </w:pPr>
          <w:hyperlink w:anchor="_Toc22820775" w:history="1">
            <w:r w:rsidR="00372D2B">
              <w:rPr>
                <w:rStyle w:val="Hyperlink"/>
              </w:rPr>
              <w:t>Test Approach/Strategy</w:t>
            </w:r>
            <w:r w:rsidRPr="00D26B64">
              <w:rPr>
                <w:rStyle w:val="Hyperlink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4C794" w14:textId="1A7C3D6F" w:rsidR="0051249A" w:rsidRDefault="00894BB3" w:rsidP="001D1A90">
          <w:pPr>
            <w:pStyle w:val="TOC2"/>
            <w:numPr>
              <w:ilvl w:val="0"/>
              <w:numId w:val="0"/>
            </w:numPr>
            <w:ind w:left="1080"/>
            <w:rPr>
              <w:noProof/>
              <w:color w:val="auto"/>
              <w:lang w:eastAsia="en-US"/>
            </w:rPr>
          </w:pPr>
          <w:r>
            <w:t xml:space="preserve">      </w:t>
          </w:r>
          <w:r w:rsidR="00051823">
            <w:t xml:space="preserve">5.1  </w:t>
          </w:r>
          <w:hyperlink w:anchor="_Toc22820776" w:history="1">
            <w:r w:rsidR="00372D2B">
              <w:rPr>
                <w:rStyle w:val="Hyperlink"/>
              </w:rPr>
              <w:t>Levels of Testing(Unit,Integration,System,Regression)</w:t>
            </w:r>
            <w:r w:rsidR="0051249A" w:rsidRPr="00D26B64">
              <w:rPr>
                <w:rStyle w:val="Hyperlink"/>
              </w:rPr>
              <w:t>.</w:t>
            </w:r>
            <w:r w:rsidR="0051249A">
              <w:rPr>
                <w:noProof/>
                <w:webHidden/>
              </w:rPr>
              <w:tab/>
            </w:r>
            <w:r w:rsidR="0051249A">
              <w:rPr>
                <w:noProof/>
                <w:webHidden/>
              </w:rPr>
              <w:fldChar w:fldCharType="begin"/>
            </w:r>
            <w:r w:rsidR="0051249A">
              <w:rPr>
                <w:noProof/>
                <w:webHidden/>
              </w:rPr>
              <w:instrText xml:space="preserve"> PAGEREF _Toc22820776 \h </w:instrText>
            </w:r>
            <w:r w:rsidR="0051249A">
              <w:rPr>
                <w:noProof/>
                <w:webHidden/>
              </w:rPr>
            </w:r>
            <w:r w:rsidR="0051249A"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3</w:t>
            </w:r>
            <w:r w:rsidR="0051249A">
              <w:rPr>
                <w:noProof/>
                <w:webHidden/>
              </w:rPr>
              <w:fldChar w:fldCharType="end"/>
            </w:r>
          </w:hyperlink>
        </w:p>
        <w:p w14:paraId="7879609D" w14:textId="7D1E91A9" w:rsidR="0051249A" w:rsidRDefault="00051823" w:rsidP="001D1A90">
          <w:pPr>
            <w:pStyle w:val="TOC2"/>
            <w:numPr>
              <w:ilvl w:val="0"/>
              <w:numId w:val="0"/>
            </w:numPr>
            <w:ind w:left="1440"/>
            <w:rPr>
              <w:noProof/>
              <w:color w:val="auto"/>
              <w:lang w:eastAsia="en-US"/>
            </w:rPr>
          </w:pPr>
          <w:r>
            <w:t xml:space="preserve">5.2  </w:t>
          </w:r>
          <w:hyperlink w:anchor="_Toc22820777" w:history="1">
            <w:r w:rsidR="00372D2B">
              <w:rPr>
                <w:rStyle w:val="Hyperlink"/>
              </w:rPr>
              <w:t>Types of Testing(Functional,UI,API,Compatability)</w:t>
            </w:r>
            <w:r w:rsidR="0051249A" w:rsidRPr="00D26B64">
              <w:rPr>
                <w:rStyle w:val="Hyperlink"/>
              </w:rPr>
              <w:t>.</w:t>
            </w:r>
            <w:r w:rsidR="0051249A">
              <w:rPr>
                <w:noProof/>
                <w:webHidden/>
              </w:rPr>
              <w:tab/>
            </w:r>
            <w:r w:rsidR="0051249A">
              <w:rPr>
                <w:noProof/>
                <w:webHidden/>
              </w:rPr>
              <w:fldChar w:fldCharType="begin"/>
            </w:r>
            <w:r w:rsidR="0051249A">
              <w:rPr>
                <w:noProof/>
                <w:webHidden/>
              </w:rPr>
              <w:instrText xml:space="preserve"> PAGEREF _Toc22820777 \h </w:instrText>
            </w:r>
            <w:r w:rsidR="0051249A">
              <w:rPr>
                <w:noProof/>
                <w:webHidden/>
              </w:rPr>
            </w:r>
            <w:r w:rsidR="0051249A"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4</w:t>
            </w:r>
            <w:r w:rsidR="0051249A">
              <w:rPr>
                <w:noProof/>
                <w:webHidden/>
              </w:rPr>
              <w:fldChar w:fldCharType="end"/>
            </w:r>
          </w:hyperlink>
        </w:p>
        <w:p w14:paraId="637C5DCB" w14:textId="1F8BAEAB" w:rsidR="0051249A" w:rsidRDefault="00051823" w:rsidP="001D1A90">
          <w:pPr>
            <w:pStyle w:val="TOC2"/>
            <w:numPr>
              <w:ilvl w:val="0"/>
              <w:numId w:val="0"/>
            </w:numPr>
            <w:ind w:left="1440"/>
            <w:rPr>
              <w:noProof/>
              <w:color w:val="auto"/>
              <w:lang w:eastAsia="en-US"/>
            </w:rPr>
          </w:pPr>
          <w:r>
            <w:t xml:space="preserve">5.3 </w:t>
          </w:r>
          <w:hyperlink w:anchor="_Toc22820778" w:history="1">
            <w:r w:rsidR="00372D2B">
              <w:rPr>
                <w:rStyle w:val="Hyperlink"/>
              </w:rPr>
              <w:t>Test Design Techniques</w:t>
            </w:r>
            <w:r w:rsidR="0051249A" w:rsidRPr="00D26B64">
              <w:rPr>
                <w:rStyle w:val="Hyperlink"/>
              </w:rPr>
              <w:t>.</w:t>
            </w:r>
            <w:r w:rsidR="0051249A">
              <w:rPr>
                <w:noProof/>
                <w:webHidden/>
              </w:rPr>
              <w:tab/>
            </w:r>
            <w:r w:rsidR="0051249A">
              <w:rPr>
                <w:noProof/>
                <w:webHidden/>
              </w:rPr>
              <w:fldChar w:fldCharType="begin"/>
            </w:r>
            <w:r w:rsidR="0051249A">
              <w:rPr>
                <w:noProof/>
                <w:webHidden/>
              </w:rPr>
              <w:instrText xml:space="preserve"> PAGEREF _Toc22820778 \h </w:instrText>
            </w:r>
            <w:r w:rsidR="0051249A">
              <w:rPr>
                <w:noProof/>
                <w:webHidden/>
              </w:rPr>
            </w:r>
            <w:r w:rsidR="0051249A"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4</w:t>
            </w:r>
            <w:r w:rsidR="0051249A">
              <w:rPr>
                <w:noProof/>
                <w:webHidden/>
              </w:rPr>
              <w:fldChar w:fldCharType="end"/>
            </w:r>
          </w:hyperlink>
        </w:p>
        <w:p w14:paraId="35273134" w14:textId="0B11DA81" w:rsidR="0051249A" w:rsidRDefault="00051823" w:rsidP="001D1A90">
          <w:pPr>
            <w:pStyle w:val="TOC2"/>
            <w:numPr>
              <w:ilvl w:val="0"/>
              <w:numId w:val="0"/>
            </w:numPr>
            <w:ind w:left="1440"/>
            <w:rPr>
              <w:noProof/>
              <w:color w:val="auto"/>
              <w:lang w:eastAsia="en-US"/>
            </w:rPr>
          </w:pPr>
          <w:r>
            <w:t xml:space="preserve">5.4 </w:t>
          </w:r>
          <w:hyperlink w:anchor="_Toc22820779" w:history="1">
            <w:r>
              <w:rPr>
                <w:rStyle w:val="Hyperlink"/>
              </w:rPr>
              <w:t>Test Execution Approach</w:t>
            </w:r>
            <w:r w:rsidR="0051249A" w:rsidRPr="00D26B64">
              <w:rPr>
                <w:rStyle w:val="Hyperlink"/>
              </w:rPr>
              <w:t>.</w:t>
            </w:r>
            <w:r w:rsidR="0051249A">
              <w:rPr>
                <w:noProof/>
                <w:webHidden/>
              </w:rPr>
              <w:tab/>
            </w:r>
            <w:r w:rsidR="0051249A">
              <w:rPr>
                <w:noProof/>
                <w:webHidden/>
              </w:rPr>
              <w:fldChar w:fldCharType="begin"/>
            </w:r>
            <w:r w:rsidR="0051249A">
              <w:rPr>
                <w:noProof/>
                <w:webHidden/>
              </w:rPr>
              <w:instrText xml:space="preserve"> PAGEREF _Toc22820779 \h </w:instrText>
            </w:r>
            <w:r w:rsidR="0051249A">
              <w:rPr>
                <w:noProof/>
                <w:webHidden/>
              </w:rPr>
            </w:r>
            <w:r w:rsidR="0051249A"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4</w:t>
            </w:r>
            <w:r w:rsidR="0051249A">
              <w:rPr>
                <w:noProof/>
                <w:webHidden/>
              </w:rPr>
              <w:fldChar w:fldCharType="end"/>
            </w:r>
          </w:hyperlink>
        </w:p>
        <w:p w14:paraId="3B97666B" w14:textId="7499F0AB" w:rsidR="0051249A" w:rsidRDefault="0051249A" w:rsidP="001D1A90">
          <w:pPr>
            <w:pStyle w:val="TOC2"/>
            <w:rPr>
              <w:noProof/>
              <w:color w:val="auto"/>
              <w:lang w:eastAsia="en-US"/>
            </w:rPr>
          </w:pPr>
          <w:hyperlink w:anchor="_Toc22820780" w:history="1">
            <w:r w:rsidR="00051823">
              <w:rPr>
                <w:rStyle w:val="Hyperlink"/>
              </w:rPr>
              <w:t>Test Environment</w:t>
            </w:r>
            <w:r w:rsidRPr="00D26B64">
              <w:rPr>
                <w:rStyle w:val="Hyperlink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0D822" w14:textId="1933D4F6" w:rsidR="0051249A" w:rsidRDefault="00894BB3" w:rsidP="001D1A90">
          <w:pPr>
            <w:pStyle w:val="TOC2"/>
            <w:numPr>
              <w:ilvl w:val="0"/>
              <w:numId w:val="0"/>
            </w:numPr>
            <w:ind w:left="1080"/>
            <w:rPr>
              <w:noProof/>
              <w:color w:val="auto"/>
              <w:lang w:eastAsia="en-US"/>
            </w:rPr>
          </w:pPr>
          <w:r>
            <w:t xml:space="preserve">      </w:t>
          </w:r>
          <w:r w:rsidR="00051823">
            <w:t xml:space="preserve">6.1 </w:t>
          </w:r>
          <w:hyperlink w:anchor="_Toc22820781" w:history="1">
            <w:r w:rsidR="00051823">
              <w:rPr>
                <w:rStyle w:val="Hyperlink"/>
              </w:rPr>
              <w:t>Hardware Requirements</w:t>
            </w:r>
            <w:r w:rsidR="0051249A" w:rsidRPr="00D26B64">
              <w:rPr>
                <w:rStyle w:val="Hyperlink"/>
              </w:rPr>
              <w:t>.</w:t>
            </w:r>
            <w:r w:rsidR="0051249A">
              <w:rPr>
                <w:noProof/>
                <w:webHidden/>
              </w:rPr>
              <w:tab/>
            </w:r>
            <w:r w:rsidR="0051249A">
              <w:rPr>
                <w:noProof/>
                <w:webHidden/>
              </w:rPr>
              <w:fldChar w:fldCharType="begin"/>
            </w:r>
            <w:r w:rsidR="0051249A">
              <w:rPr>
                <w:noProof/>
                <w:webHidden/>
              </w:rPr>
              <w:instrText xml:space="preserve"> PAGEREF _Toc22820781 \h </w:instrText>
            </w:r>
            <w:r w:rsidR="0051249A">
              <w:rPr>
                <w:noProof/>
                <w:webHidden/>
              </w:rPr>
            </w:r>
            <w:r w:rsidR="0051249A"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4</w:t>
            </w:r>
            <w:r w:rsidR="0051249A">
              <w:rPr>
                <w:noProof/>
                <w:webHidden/>
              </w:rPr>
              <w:fldChar w:fldCharType="end"/>
            </w:r>
          </w:hyperlink>
        </w:p>
        <w:p w14:paraId="64B07235" w14:textId="44A97620" w:rsidR="0051249A" w:rsidRDefault="00051823" w:rsidP="001D1A90">
          <w:pPr>
            <w:pStyle w:val="TOC2"/>
            <w:numPr>
              <w:ilvl w:val="0"/>
              <w:numId w:val="0"/>
            </w:numPr>
            <w:ind w:left="1440"/>
            <w:rPr>
              <w:noProof/>
              <w:color w:val="auto"/>
              <w:lang w:eastAsia="en-US"/>
            </w:rPr>
          </w:pPr>
          <w:r>
            <w:t xml:space="preserve">6.2 </w:t>
          </w:r>
          <w:hyperlink w:anchor="_Toc22820782" w:history="1">
            <w:r>
              <w:rPr>
                <w:rStyle w:val="Hyperlink"/>
              </w:rPr>
              <w:t>Software Requirements</w:t>
            </w:r>
            <w:r w:rsidR="0051249A" w:rsidRPr="00D26B64">
              <w:rPr>
                <w:rStyle w:val="Hyperlink"/>
              </w:rPr>
              <w:t>.</w:t>
            </w:r>
            <w:r w:rsidR="0051249A">
              <w:rPr>
                <w:noProof/>
                <w:webHidden/>
              </w:rPr>
              <w:tab/>
            </w:r>
            <w:r w:rsidR="0051249A">
              <w:rPr>
                <w:noProof/>
                <w:webHidden/>
              </w:rPr>
              <w:fldChar w:fldCharType="begin"/>
            </w:r>
            <w:r w:rsidR="0051249A">
              <w:rPr>
                <w:noProof/>
                <w:webHidden/>
              </w:rPr>
              <w:instrText xml:space="preserve"> PAGEREF _Toc22820782 \h </w:instrText>
            </w:r>
            <w:r w:rsidR="0051249A">
              <w:rPr>
                <w:noProof/>
                <w:webHidden/>
              </w:rPr>
            </w:r>
            <w:r w:rsidR="0051249A"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4</w:t>
            </w:r>
            <w:r w:rsidR="0051249A">
              <w:rPr>
                <w:noProof/>
                <w:webHidden/>
              </w:rPr>
              <w:fldChar w:fldCharType="end"/>
            </w:r>
          </w:hyperlink>
          <w:r w:rsidR="00894BB3">
            <w:t xml:space="preserve">  </w:t>
          </w:r>
        </w:p>
        <w:p w14:paraId="601A3DA2" w14:textId="61FBA574" w:rsidR="0051249A" w:rsidRDefault="00894BB3" w:rsidP="001D1A90">
          <w:pPr>
            <w:pStyle w:val="TOC2"/>
            <w:numPr>
              <w:ilvl w:val="0"/>
              <w:numId w:val="0"/>
            </w:numPr>
            <w:ind w:left="1440"/>
            <w:rPr>
              <w:noProof/>
              <w:color w:val="auto"/>
              <w:lang w:eastAsia="en-US"/>
            </w:rPr>
          </w:pPr>
          <w:r>
            <w:t xml:space="preserve">       </w:t>
          </w:r>
          <w:r w:rsidR="00051823">
            <w:t xml:space="preserve">6.3 </w:t>
          </w:r>
          <w:hyperlink w:anchor="_Toc22820783" w:history="1">
            <w:r w:rsidR="00051823">
              <w:rPr>
                <w:rStyle w:val="Hyperlink"/>
              </w:rPr>
              <w:t>Test Data Setup</w:t>
            </w:r>
            <w:r w:rsidR="0051249A" w:rsidRPr="00D26B64">
              <w:rPr>
                <w:rStyle w:val="Hyperlink"/>
              </w:rPr>
              <w:t>.</w:t>
            </w:r>
            <w:r w:rsidR="0051249A">
              <w:rPr>
                <w:noProof/>
                <w:webHidden/>
              </w:rPr>
              <w:tab/>
            </w:r>
            <w:r w:rsidR="0051249A">
              <w:rPr>
                <w:noProof/>
                <w:webHidden/>
              </w:rPr>
              <w:fldChar w:fldCharType="begin"/>
            </w:r>
            <w:r w:rsidR="0051249A">
              <w:rPr>
                <w:noProof/>
                <w:webHidden/>
              </w:rPr>
              <w:instrText xml:space="preserve"> PAGEREF _Toc22820783 \h </w:instrText>
            </w:r>
            <w:r w:rsidR="0051249A">
              <w:rPr>
                <w:noProof/>
                <w:webHidden/>
              </w:rPr>
            </w:r>
            <w:r w:rsidR="0051249A"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5</w:t>
            </w:r>
            <w:r w:rsidR="0051249A">
              <w:rPr>
                <w:noProof/>
                <w:webHidden/>
              </w:rPr>
              <w:fldChar w:fldCharType="end"/>
            </w:r>
          </w:hyperlink>
        </w:p>
        <w:p w14:paraId="69BB5CA5" w14:textId="21017931" w:rsidR="0051249A" w:rsidRDefault="00051823" w:rsidP="001D1A90">
          <w:pPr>
            <w:pStyle w:val="TOC2"/>
            <w:rPr>
              <w:noProof/>
              <w:color w:val="auto"/>
              <w:lang w:eastAsia="en-US"/>
            </w:rPr>
          </w:pPr>
          <w:r>
            <w:t xml:space="preserve"> </w:t>
          </w:r>
          <w:hyperlink w:anchor="_Toc22820784" w:history="1">
            <w:r>
              <w:rPr>
                <w:rStyle w:val="Hyperlink"/>
              </w:rPr>
              <w:t>Test Deliverables</w:t>
            </w:r>
            <w:r w:rsidR="0051249A" w:rsidRPr="00D26B64">
              <w:rPr>
                <w:rStyle w:val="Hyperlink"/>
              </w:rPr>
              <w:t>.</w:t>
            </w:r>
            <w:r w:rsidR="0051249A">
              <w:rPr>
                <w:noProof/>
                <w:webHidden/>
              </w:rPr>
              <w:tab/>
            </w:r>
            <w:r w:rsidR="0051249A">
              <w:rPr>
                <w:noProof/>
                <w:webHidden/>
              </w:rPr>
              <w:fldChar w:fldCharType="begin"/>
            </w:r>
            <w:r w:rsidR="0051249A">
              <w:rPr>
                <w:noProof/>
                <w:webHidden/>
              </w:rPr>
              <w:instrText xml:space="preserve"> PAGEREF _Toc22820784 \h </w:instrText>
            </w:r>
            <w:r w:rsidR="0051249A">
              <w:rPr>
                <w:noProof/>
                <w:webHidden/>
              </w:rPr>
            </w:r>
            <w:r w:rsidR="0051249A"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5</w:t>
            </w:r>
            <w:r w:rsidR="0051249A">
              <w:rPr>
                <w:noProof/>
                <w:webHidden/>
              </w:rPr>
              <w:fldChar w:fldCharType="end"/>
            </w:r>
          </w:hyperlink>
        </w:p>
        <w:p w14:paraId="53DE1C41" w14:textId="509136BF" w:rsidR="0051249A" w:rsidRDefault="0051249A" w:rsidP="001D1A90">
          <w:pPr>
            <w:pStyle w:val="TOC2"/>
            <w:rPr>
              <w:noProof/>
              <w:color w:val="auto"/>
              <w:lang w:eastAsia="en-US"/>
            </w:rPr>
          </w:pPr>
          <w:hyperlink w:anchor="_Toc22820785" w:history="1">
            <w:r w:rsidR="00051823">
              <w:rPr>
                <w:rStyle w:val="Hyperlink"/>
              </w:rPr>
              <w:t>Test Schedule and milestones</w:t>
            </w:r>
            <w:r w:rsidRPr="00D26B64">
              <w:rPr>
                <w:rStyle w:val="Hyperlink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EBC30" w14:textId="43A03F34" w:rsidR="0051249A" w:rsidRDefault="0051249A" w:rsidP="001D1A90">
          <w:pPr>
            <w:pStyle w:val="TOC2"/>
            <w:rPr>
              <w:noProof/>
              <w:color w:val="auto"/>
              <w:lang w:eastAsia="en-US"/>
            </w:rPr>
          </w:pPr>
          <w:hyperlink w:anchor="_Toc22820786" w:history="1">
            <w:r w:rsidR="00051823">
              <w:rPr>
                <w:rStyle w:val="Hyperlink"/>
              </w:rPr>
              <w:t>Entry and Exit criteria</w:t>
            </w:r>
            <w:r w:rsidRPr="00D26B64">
              <w:rPr>
                <w:rStyle w:val="Hyperlink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6375C" w14:textId="169E02F5" w:rsidR="0051249A" w:rsidRDefault="0051249A" w:rsidP="001D1A90">
          <w:pPr>
            <w:pStyle w:val="TOC2"/>
            <w:rPr>
              <w:noProof/>
              <w:color w:val="auto"/>
              <w:lang w:eastAsia="en-US"/>
            </w:rPr>
          </w:pPr>
          <w:hyperlink w:anchor="_Toc22820787" w:history="1">
            <w:r w:rsidR="00051823">
              <w:rPr>
                <w:rStyle w:val="Hyperlink"/>
              </w:rPr>
              <w:t>Roles and Responsibilities</w:t>
            </w:r>
            <w:r w:rsidRPr="00D26B64">
              <w:rPr>
                <w:rStyle w:val="Hyperlink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68790" w14:textId="712F5570" w:rsidR="0051249A" w:rsidRDefault="0051249A" w:rsidP="001D1A90">
          <w:pPr>
            <w:pStyle w:val="TOC2"/>
            <w:rPr>
              <w:noProof/>
              <w:color w:val="auto"/>
              <w:lang w:eastAsia="en-US"/>
            </w:rPr>
          </w:pPr>
          <w:hyperlink w:anchor="_Toc22820788" w:history="1">
            <w:r w:rsidR="00051823">
              <w:rPr>
                <w:rStyle w:val="Hyperlink"/>
              </w:rPr>
              <w:t>Defect Management system</w:t>
            </w:r>
            <w:r w:rsidRPr="00D26B64">
              <w:rPr>
                <w:rStyle w:val="Hyperlink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B4932" w14:textId="77111A3F" w:rsidR="0051249A" w:rsidRDefault="0051249A" w:rsidP="001D1A90">
          <w:pPr>
            <w:pStyle w:val="TOC2"/>
            <w:rPr>
              <w:noProof/>
              <w:color w:val="auto"/>
              <w:lang w:eastAsia="en-US"/>
            </w:rPr>
          </w:pPr>
          <w:hyperlink w:anchor="_Toc22820789" w:history="1">
            <w:r w:rsidR="00051823">
              <w:rPr>
                <w:rStyle w:val="Hyperlink"/>
              </w:rPr>
              <w:t>Tools and Automation framework</w:t>
            </w:r>
            <w:r w:rsidRPr="00D26B64">
              <w:rPr>
                <w:rStyle w:val="Hyperlink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3F19D" w14:textId="4255D258" w:rsidR="0051249A" w:rsidRDefault="0051249A" w:rsidP="001D1A90">
          <w:pPr>
            <w:pStyle w:val="TOC2"/>
            <w:rPr>
              <w:noProof/>
              <w:color w:val="auto"/>
              <w:lang w:eastAsia="en-US"/>
            </w:rPr>
          </w:pPr>
          <w:hyperlink w:anchor="_Toc22820790" w:history="1">
            <w:r w:rsidR="00051823">
              <w:rPr>
                <w:rStyle w:val="Hyperlink"/>
              </w:rPr>
              <w:t>Risks and Mitigation plan</w:t>
            </w:r>
            <w:r w:rsidRPr="00D26B64">
              <w:rPr>
                <w:rStyle w:val="Hyperlink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8C8F0" w14:textId="3F3B1035" w:rsidR="0051249A" w:rsidRDefault="0051249A" w:rsidP="001D1A90">
          <w:pPr>
            <w:pStyle w:val="TOC2"/>
            <w:rPr>
              <w:noProof/>
              <w:color w:val="auto"/>
              <w:lang w:eastAsia="en-US"/>
            </w:rPr>
          </w:pPr>
          <w:hyperlink w:anchor="_Toc22820791" w:history="1">
            <w:r w:rsidR="00051823">
              <w:rPr>
                <w:rStyle w:val="Hyperlink"/>
              </w:rPr>
              <w:t>Assumptions and Dependencies</w:t>
            </w:r>
            <w:r w:rsidRPr="00D26B64">
              <w:rPr>
                <w:rStyle w:val="Hyperlink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15BCF" w14:textId="4132C0AA" w:rsidR="0051249A" w:rsidRDefault="0051249A" w:rsidP="001D1A90">
          <w:pPr>
            <w:pStyle w:val="TOC2"/>
            <w:rPr>
              <w:noProof/>
              <w:color w:val="auto"/>
              <w:lang w:eastAsia="en-US"/>
            </w:rPr>
          </w:pPr>
          <w:hyperlink w:anchor="_Toc22820792" w:history="1">
            <w:r w:rsidR="00051823">
              <w:rPr>
                <w:rStyle w:val="Hyperlink"/>
              </w:rPr>
              <w:t>References</w:t>
            </w:r>
            <w:r w:rsidRPr="00D26B64">
              <w:rPr>
                <w:rStyle w:val="Hyperlink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BC5A7" w14:textId="2540CB45" w:rsidR="0051249A" w:rsidRDefault="0051249A" w:rsidP="001D1A90">
          <w:pPr>
            <w:pStyle w:val="TOC2"/>
            <w:rPr>
              <w:noProof/>
              <w:color w:val="auto"/>
              <w:lang w:eastAsia="en-US"/>
            </w:rPr>
          </w:pPr>
          <w:hyperlink w:anchor="_Toc22820793" w:history="1">
            <w:r w:rsidR="00051823">
              <w:rPr>
                <w:rStyle w:val="Hyperlink"/>
              </w:rPr>
              <w:t>Approval-SignOff</w:t>
            </w:r>
            <w:r w:rsidRPr="00D26B64">
              <w:rPr>
                <w:rStyle w:val="Hyperlink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66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FE7F" w14:textId="77777777" w:rsidR="0051249A" w:rsidRPr="00AE3A0C" w:rsidRDefault="0051249A" w:rsidP="00AE3A0C">
          <w:pPr>
            <w:rPr>
              <w:rStyle w:val="Hyperlink"/>
              <w:b w:val="0"/>
              <w:bCs w:val="0"/>
              <w:noProof w:val="0"/>
              <w:color w:val="4C483D" w:themeColor="text2"/>
              <w:sz w:val="20"/>
              <w:szCs w:val="20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4314533" w14:textId="77777777" w:rsidR="005953E7" w:rsidRDefault="005953E7" w:rsidP="003B0D1A"/>
    <w:p w14:paraId="61388121" w14:textId="77777777" w:rsidR="00B43C03" w:rsidRDefault="00B43C03">
      <w:pPr>
        <w:sectPr w:rsidR="00B43C03" w:rsidSect="00E7455C">
          <w:pgSz w:w="12240" w:h="15840" w:code="1"/>
          <w:pgMar w:top="810" w:right="1440" w:bottom="709" w:left="1440" w:header="0" w:footer="0" w:gutter="0"/>
          <w:pgNumType w:start="1"/>
          <w:cols w:space="720"/>
          <w:docGrid w:linePitch="360"/>
        </w:sectPr>
      </w:pPr>
    </w:p>
    <w:p w14:paraId="4FBEB364" w14:textId="77777777" w:rsidR="00B43C03" w:rsidRDefault="00B43C03" w:rsidP="0051249A">
      <w:pPr>
        <w:pStyle w:val="NoSpacing"/>
      </w:pPr>
    </w:p>
    <w:tbl>
      <w:tblPr>
        <w:tblW w:w="0" w:type="auto"/>
        <w:tblBorders>
          <w:bottom w:val="single" w:sz="4" w:space="0" w:color="FCDBDB" w:themeColor="accent1" w:themeTint="33"/>
        </w:tblBorders>
        <w:tblLook w:val="0600" w:firstRow="0" w:lastRow="0" w:firstColumn="0" w:lastColumn="0" w:noHBand="1" w:noVBand="1"/>
      </w:tblPr>
      <w:tblGrid>
        <w:gridCol w:w="9350"/>
      </w:tblGrid>
      <w:tr w:rsidR="00890469" w14:paraId="0C1FF1EA" w14:textId="77777777" w:rsidTr="00AE3A0C">
        <w:tc>
          <w:tcPr>
            <w:tcW w:w="9350" w:type="dxa"/>
          </w:tcPr>
          <w:p w14:paraId="61F4EC73" w14:textId="0F926A1C" w:rsidR="00890469" w:rsidRPr="00AE3A0C" w:rsidRDefault="00004614" w:rsidP="00583E18">
            <w:pPr>
              <w:pStyle w:val="Subheading"/>
            </w:pPr>
            <w:bookmarkStart w:id="0" w:name="_Toc22820769"/>
            <w:bookmarkStart w:id="1" w:name="_Hlk20404308"/>
            <w:r>
              <w:t>T</w:t>
            </w:r>
            <w:bookmarkEnd w:id="0"/>
            <w:r>
              <w:t>est Plan Identifier</w:t>
            </w:r>
          </w:p>
        </w:tc>
      </w:tr>
      <w:bookmarkEnd w:id="1"/>
    </w:tbl>
    <w:p w14:paraId="40905455" w14:textId="77777777" w:rsidR="00890469" w:rsidRPr="00890469" w:rsidRDefault="00890469" w:rsidP="00D8613E">
      <w:pPr>
        <w:spacing w:after="0"/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78"/>
        <w:gridCol w:w="5658"/>
      </w:tblGrid>
      <w:tr w:rsidR="00004614" w:rsidRPr="00004614" w14:paraId="398B529B" w14:textId="77777777" w:rsidTr="000046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4BF5D" w14:textId="77777777" w:rsidR="00004614" w:rsidRPr="00004614" w:rsidRDefault="00004614" w:rsidP="00004614">
            <w:pPr>
              <w:pStyle w:val="Heading2"/>
              <w:rPr>
                <w:b/>
                <w:bCs/>
                <w:lang w:val="en-IN"/>
              </w:rPr>
            </w:pPr>
            <w:r w:rsidRPr="00004614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hideMark/>
          </w:tcPr>
          <w:p w14:paraId="053E13D4" w14:textId="77777777" w:rsidR="00004614" w:rsidRPr="00004614" w:rsidRDefault="00004614" w:rsidP="00004614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/>
              </w:rPr>
            </w:pPr>
            <w:r w:rsidRPr="00004614">
              <w:rPr>
                <w:b/>
                <w:bCs/>
                <w:lang w:val="en-IN"/>
              </w:rPr>
              <w:t>Details</w:t>
            </w:r>
          </w:p>
        </w:tc>
      </w:tr>
      <w:tr w:rsidR="00004614" w:rsidRPr="00004614" w14:paraId="3E14A630" w14:textId="77777777" w:rsidTr="000046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CCCB1" w14:textId="77777777" w:rsidR="00004614" w:rsidRPr="00004614" w:rsidRDefault="00004614" w:rsidP="00004614">
            <w:pPr>
              <w:pStyle w:val="Heading2"/>
              <w:rPr>
                <w:b/>
                <w:bCs/>
                <w:lang w:val="en-IN"/>
              </w:rPr>
            </w:pPr>
            <w:r w:rsidRPr="00004614">
              <w:rPr>
                <w:b/>
                <w:bCs/>
                <w:lang w:val="en-IN"/>
              </w:rPr>
              <w:t>Project Name</w:t>
            </w:r>
          </w:p>
        </w:tc>
        <w:tc>
          <w:tcPr>
            <w:tcW w:w="0" w:type="auto"/>
            <w:hideMark/>
          </w:tcPr>
          <w:p w14:paraId="0775679D" w14:textId="549C0CEA" w:rsidR="00004614" w:rsidRPr="00004614" w:rsidRDefault="00004614" w:rsidP="00004614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04614">
              <w:rPr>
                <w:lang w:val="en-IN"/>
              </w:rPr>
              <w:t>Tutorial</w:t>
            </w:r>
            <w:r>
              <w:rPr>
                <w:lang w:val="en-IN"/>
              </w:rPr>
              <w:t xml:space="preserve"> </w:t>
            </w:r>
            <w:r w:rsidRPr="00004614">
              <w:rPr>
                <w:lang w:val="en-IN"/>
              </w:rPr>
              <w:t>Ninja E-Commerce Website</w:t>
            </w:r>
          </w:p>
        </w:tc>
      </w:tr>
      <w:tr w:rsidR="00004614" w:rsidRPr="00004614" w14:paraId="5A8AA0FB" w14:textId="77777777" w:rsidTr="000046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84319" w14:textId="77777777" w:rsidR="00004614" w:rsidRPr="00004614" w:rsidRDefault="00004614" w:rsidP="00004614">
            <w:pPr>
              <w:pStyle w:val="Heading2"/>
              <w:rPr>
                <w:b/>
                <w:bCs/>
                <w:lang w:val="en-IN"/>
              </w:rPr>
            </w:pPr>
            <w:r w:rsidRPr="00004614">
              <w:rPr>
                <w:b/>
                <w:bCs/>
                <w:lang w:val="en-IN"/>
              </w:rPr>
              <w:t>Test Plan ID</w:t>
            </w:r>
          </w:p>
        </w:tc>
        <w:tc>
          <w:tcPr>
            <w:tcW w:w="0" w:type="auto"/>
            <w:hideMark/>
          </w:tcPr>
          <w:p w14:paraId="3E72F0BF" w14:textId="77777777" w:rsidR="00004614" w:rsidRPr="00004614" w:rsidRDefault="00004614" w:rsidP="00004614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04614">
              <w:rPr>
                <w:lang w:val="en-IN"/>
              </w:rPr>
              <w:t>TN-QA-TP-001</w:t>
            </w:r>
          </w:p>
        </w:tc>
      </w:tr>
      <w:tr w:rsidR="00004614" w:rsidRPr="00004614" w14:paraId="371B636E" w14:textId="77777777" w:rsidTr="000046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EB5F9" w14:textId="77777777" w:rsidR="00004614" w:rsidRPr="00004614" w:rsidRDefault="00004614" w:rsidP="00004614">
            <w:pPr>
              <w:pStyle w:val="Heading2"/>
              <w:rPr>
                <w:b/>
                <w:bCs/>
                <w:lang w:val="en-IN"/>
              </w:rPr>
            </w:pPr>
            <w:r w:rsidRPr="00004614">
              <w:rPr>
                <w:b/>
                <w:bCs/>
                <w:lang w:val="en-IN"/>
              </w:rPr>
              <w:t>Document Title</w:t>
            </w:r>
          </w:p>
        </w:tc>
        <w:tc>
          <w:tcPr>
            <w:tcW w:w="0" w:type="auto"/>
            <w:hideMark/>
          </w:tcPr>
          <w:p w14:paraId="4DA7BD70" w14:textId="77777777" w:rsidR="00004614" w:rsidRPr="00004614" w:rsidRDefault="00004614" w:rsidP="00004614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04614">
              <w:rPr>
                <w:lang w:val="en-IN"/>
              </w:rPr>
              <w:t>Test Plan for Functional and Automation Testing</w:t>
            </w:r>
          </w:p>
        </w:tc>
      </w:tr>
      <w:tr w:rsidR="00004614" w:rsidRPr="00004614" w14:paraId="6D141DEB" w14:textId="77777777" w:rsidTr="000046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24276" w14:textId="77777777" w:rsidR="00004614" w:rsidRPr="00004614" w:rsidRDefault="00004614" w:rsidP="00004614">
            <w:pPr>
              <w:pStyle w:val="Heading2"/>
              <w:rPr>
                <w:b/>
                <w:bCs/>
                <w:lang w:val="en-IN"/>
              </w:rPr>
            </w:pPr>
            <w:r w:rsidRPr="00004614">
              <w:rPr>
                <w:b/>
                <w:bCs/>
                <w:lang w:val="en-IN"/>
              </w:rPr>
              <w:t>Version</w:t>
            </w:r>
          </w:p>
        </w:tc>
        <w:tc>
          <w:tcPr>
            <w:tcW w:w="0" w:type="auto"/>
            <w:hideMark/>
          </w:tcPr>
          <w:p w14:paraId="277C77FE" w14:textId="77777777" w:rsidR="00004614" w:rsidRPr="00004614" w:rsidRDefault="00004614" w:rsidP="00004614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04614">
              <w:rPr>
                <w:lang w:val="en-IN"/>
              </w:rPr>
              <w:t>1.0</w:t>
            </w:r>
          </w:p>
        </w:tc>
      </w:tr>
      <w:tr w:rsidR="00004614" w:rsidRPr="00004614" w14:paraId="6ADF4971" w14:textId="77777777" w:rsidTr="000046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CA7A0" w14:textId="77777777" w:rsidR="00004614" w:rsidRPr="00004614" w:rsidRDefault="00004614" w:rsidP="00004614">
            <w:pPr>
              <w:pStyle w:val="Heading2"/>
              <w:rPr>
                <w:b/>
                <w:bCs/>
                <w:lang w:val="en-IN"/>
              </w:rPr>
            </w:pPr>
            <w:r w:rsidRPr="00004614">
              <w:rPr>
                <w:b/>
                <w:bCs/>
                <w:lang w:val="en-IN"/>
              </w:rPr>
              <w:t>Date of Preparation</w:t>
            </w:r>
          </w:p>
        </w:tc>
        <w:tc>
          <w:tcPr>
            <w:tcW w:w="0" w:type="auto"/>
            <w:hideMark/>
          </w:tcPr>
          <w:p w14:paraId="4147644A" w14:textId="77777777" w:rsidR="00004614" w:rsidRPr="00004614" w:rsidRDefault="00004614" w:rsidP="00004614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04614">
              <w:rPr>
                <w:lang w:val="en-IN"/>
              </w:rPr>
              <w:t>13-Nov-2025</w:t>
            </w:r>
          </w:p>
        </w:tc>
      </w:tr>
      <w:tr w:rsidR="00004614" w:rsidRPr="00004614" w14:paraId="7A7FB7DB" w14:textId="77777777" w:rsidTr="000046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156BC" w14:textId="77777777" w:rsidR="00004614" w:rsidRPr="00004614" w:rsidRDefault="00004614" w:rsidP="00004614">
            <w:pPr>
              <w:pStyle w:val="Heading2"/>
              <w:rPr>
                <w:b/>
                <w:bCs/>
                <w:lang w:val="en-IN"/>
              </w:rPr>
            </w:pPr>
            <w:r w:rsidRPr="00004614">
              <w:rPr>
                <w:b/>
                <w:bCs/>
                <w:lang w:val="en-IN"/>
              </w:rPr>
              <w:t>Prepared By</w:t>
            </w:r>
          </w:p>
        </w:tc>
        <w:tc>
          <w:tcPr>
            <w:tcW w:w="0" w:type="auto"/>
            <w:hideMark/>
          </w:tcPr>
          <w:p w14:paraId="1B392651" w14:textId="77777777" w:rsidR="00004614" w:rsidRPr="00004614" w:rsidRDefault="00004614" w:rsidP="00004614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04614">
              <w:rPr>
                <w:lang w:val="en-IN"/>
              </w:rPr>
              <w:t>Sumit Rane – Test Analyst</w:t>
            </w:r>
          </w:p>
        </w:tc>
      </w:tr>
      <w:tr w:rsidR="00004614" w:rsidRPr="00004614" w14:paraId="74530F48" w14:textId="77777777" w:rsidTr="000046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D42E0" w14:textId="77777777" w:rsidR="00004614" w:rsidRPr="00004614" w:rsidRDefault="00004614" w:rsidP="00004614">
            <w:pPr>
              <w:pStyle w:val="Heading2"/>
              <w:rPr>
                <w:b/>
                <w:bCs/>
                <w:lang w:val="en-IN"/>
              </w:rPr>
            </w:pPr>
            <w:r w:rsidRPr="00004614">
              <w:rPr>
                <w:b/>
                <w:bCs/>
                <w:lang w:val="en-IN"/>
              </w:rPr>
              <w:t>Reviewed By</w:t>
            </w:r>
          </w:p>
        </w:tc>
        <w:tc>
          <w:tcPr>
            <w:tcW w:w="0" w:type="auto"/>
            <w:hideMark/>
          </w:tcPr>
          <w:p w14:paraId="47BB37A8" w14:textId="57578F9F" w:rsidR="00004614" w:rsidRPr="00004614" w:rsidRDefault="00004614" w:rsidP="00004614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04614">
              <w:rPr>
                <w:lang w:val="en-IN"/>
              </w:rPr>
              <w:t>[</w:t>
            </w:r>
            <w:r>
              <w:rPr>
                <w:lang w:val="en-IN"/>
              </w:rPr>
              <w:t>Sumit Rane – Test Analyst</w:t>
            </w:r>
            <w:r w:rsidRPr="00004614">
              <w:rPr>
                <w:lang w:val="en-IN"/>
              </w:rPr>
              <w:t>]</w:t>
            </w:r>
          </w:p>
        </w:tc>
      </w:tr>
      <w:tr w:rsidR="00004614" w:rsidRPr="00004614" w14:paraId="426E711F" w14:textId="77777777" w:rsidTr="000046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E2289" w14:textId="77777777" w:rsidR="00004614" w:rsidRPr="00004614" w:rsidRDefault="00004614" w:rsidP="00004614">
            <w:pPr>
              <w:pStyle w:val="Heading2"/>
              <w:rPr>
                <w:b/>
                <w:bCs/>
                <w:lang w:val="en-IN"/>
              </w:rPr>
            </w:pPr>
            <w:r w:rsidRPr="00004614">
              <w:rPr>
                <w:b/>
                <w:bCs/>
                <w:lang w:val="en-IN"/>
              </w:rPr>
              <w:t>Approved By</w:t>
            </w:r>
          </w:p>
        </w:tc>
        <w:tc>
          <w:tcPr>
            <w:tcW w:w="0" w:type="auto"/>
            <w:hideMark/>
          </w:tcPr>
          <w:p w14:paraId="4EFFB277" w14:textId="552DAEE9" w:rsidR="00004614" w:rsidRPr="00004614" w:rsidRDefault="00004614" w:rsidP="00004614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04614">
              <w:rPr>
                <w:lang w:val="en-IN"/>
              </w:rPr>
              <w:t>[]</w:t>
            </w:r>
          </w:p>
        </w:tc>
      </w:tr>
    </w:tbl>
    <w:p w14:paraId="73E382E4" w14:textId="210C25E8" w:rsidR="008C3997" w:rsidRDefault="008C3997" w:rsidP="00DA3D3E">
      <w:pPr>
        <w:pStyle w:val="Heading2"/>
      </w:pPr>
    </w:p>
    <w:p w14:paraId="2FC23D62" w14:textId="77777777" w:rsidR="00004614" w:rsidRDefault="00004614" w:rsidP="00004614"/>
    <w:p w14:paraId="6FF1B968" w14:textId="77777777" w:rsidR="00004614" w:rsidRDefault="00004614" w:rsidP="00004614"/>
    <w:p w14:paraId="12BBE69D" w14:textId="77777777" w:rsidR="00004614" w:rsidRDefault="00004614" w:rsidP="00004614"/>
    <w:p w14:paraId="5EEACA64" w14:textId="77777777" w:rsidR="00004614" w:rsidRDefault="00004614" w:rsidP="00004614"/>
    <w:p w14:paraId="2CA1D670" w14:textId="77777777" w:rsidR="00004614" w:rsidRDefault="00004614" w:rsidP="00004614"/>
    <w:p w14:paraId="0768161A" w14:textId="77777777" w:rsidR="00004614" w:rsidRDefault="00004614" w:rsidP="00004614"/>
    <w:p w14:paraId="7BD55559" w14:textId="77777777" w:rsidR="00004614" w:rsidRDefault="00004614" w:rsidP="00004614"/>
    <w:p w14:paraId="01C2D401" w14:textId="77777777" w:rsidR="00004614" w:rsidRDefault="00004614" w:rsidP="00004614"/>
    <w:p w14:paraId="3A0C03FB" w14:textId="77777777" w:rsidR="00004614" w:rsidRDefault="00004614" w:rsidP="00004614"/>
    <w:p w14:paraId="27FA5621" w14:textId="77777777" w:rsidR="00004614" w:rsidRDefault="00004614" w:rsidP="00004614"/>
    <w:p w14:paraId="730D647B" w14:textId="77777777" w:rsidR="00004614" w:rsidRDefault="00004614" w:rsidP="00004614"/>
    <w:p w14:paraId="7034BF06" w14:textId="77777777" w:rsidR="00004614" w:rsidRDefault="00004614" w:rsidP="00004614"/>
    <w:p w14:paraId="0B0C6287" w14:textId="77777777" w:rsidR="00004614" w:rsidRDefault="00004614" w:rsidP="00004614"/>
    <w:p w14:paraId="47C35065" w14:textId="77777777" w:rsidR="00004614" w:rsidRDefault="00004614" w:rsidP="00004614"/>
    <w:p w14:paraId="7F549322" w14:textId="77777777" w:rsidR="00004614" w:rsidRPr="00004614" w:rsidRDefault="00004614" w:rsidP="00004614">
      <w:pPr>
        <w:rPr>
          <w:b/>
          <w:bCs/>
          <w:lang w:val="en-IN"/>
        </w:rPr>
      </w:pPr>
      <w:r w:rsidRPr="00004614">
        <w:rPr>
          <w:b/>
          <w:bCs/>
          <w:sz w:val="36"/>
          <w:szCs w:val="36"/>
          <w:lang w:val="en-IN"/>
        </w:rPr>
        <w:t>2. Introduction / Objective</w:t>
      </w:r>
    </w:p>
    <w:p w14:paraId="6A9D7104" w14:textId="77777777" w:rsidR="00004614" w:rsidRPr="00004614" w:rsidRDefault="00004614" w:rsidP="00004614">
      <w:pPr>
        <w:rPr>
          <w:b/>
          <w:bCs/>
          <w:sz w:val="32"/>
          <w:szCs w:val="32"/>
          <w:lang w:val="en-IN"/>
        </w:rPr>
      </w:pPr>
      <w:r w:rsidRPr="00004614">
        <w:rPr>
          <w:b/>
          <w:bCs/>
          <w:sz w:val="32"/>
          <w:szCs w:val="32"/>
          <w:lang w:val="en-IN"/>
        </w:rPr>
        <w:t>2.1 Introduction</w:t>
      </w:r>
    </w:p>
    <w:p w14:paraId="3505956C" w14:textId="4E0F3CE0" w:rsidR="00004614" w:rsidRPr="00004614" w:rsidRDefault="00004614" w:rsidP="00004614">
      <w:pPr>
        <w:rPr>
          <w:lang w:val="en-IN"/>
        </w:rPr>
      </w:pPr>
      <w:r w:rsidRPr="00004614">
        <w:rPr>
          <w:lang w:val="en-IN"/>
        </w:rPr>
        <w:t xml:space="preserve">The purpose of this Test Plan is to outline the testing approach, objectives, scope, and resources required to ensure the quality of the </w:t>
      </w:r>
      <w:r w:rsidR="009244A0" w:rsidRPr="00004614">
        <w:rPr>
          <w:b/>
          <w:bCs/>
          <w:lang w:val="en-IN"/>
        </w:rPr>
        <w:t>Tutorial Ninja</w:t>
      </w:r>
      <w:r w:rsidRPr="00004614">
        <w:rPr>
          <w:b/>
          <w:bCs/>
          <w:lang w:val="en-IN"/>
        </w:rPr>
        <w:t xml:space="preserve"> E-Commerce Website</w:t>
      </w:r>
      <w:r w:rsidRPr="00004614">
        <w:rPr>
          <w:lang w:val="en-IN"/>
        </w:rPr>
        <w:t>.</w:t>
      </w:r>
      <w:r w:rsidRPr="00004614">
        <w:rPr>
          <w:lang w:val="en-IN"/>
        </w:rPr>
        <w:br/>
        <w:t>The application allows users to browse products, add them to the shopping cart, create accounts, make purchases, and manage orders.</w:t>
      </w:r>
      <w:r w:rsidRPr="00004614">
        <w:rPr>
          <w:lang w:val="en-IN"/>
        </w:rPr>
        <w:br/>
        <w:t xml:space="preserve">Testing will cover both </w:t>
      </w:r>
      <w:r w:rsidRPr="00004614">
        <w:rPr>
          <w:b/>
          <w:bCs/>
          <w:lang w:val="en-IN"/>
        </w:rPr>
        <w:t>manual</w:t>
      </w:r>
      <w:r w:rsidRPr="00004614">
        <w:rPr>
          <w:lang w:val="en-IN"/>
        </w:rPr>
        <w:t xml:space="preserve"> and </w:t>
      </w:r>
      <w:r w:rsidRPr="00004614">
        <w:rPr>
          <w:b/>
          <w:bCs/>
          <w:lang w:val="en-IN"/>
        </w:rPr>
        <w:t>automation</w:t>
      </w:r>
      <w:r w:rsidRPr="00004614">
        <w:rPr>
          <w:lang w:val="en-IN"/>
        </w:rPr>
        <w:t xml:space="preserve"> aspects to ensure that the application functions correctly across different browsers and environments.</w:t>
      </w:r>
    </w:p>
    <w:p w14:paraId="32422A73" w14:textId="77777777" w:rsidR="00004614" w:rsidRPr="00004614" w:rsidRDefault="00004614" w:rsidP="00004614">
      <w:pPr>
        <w:rPr>
          <w:b/>
          <w:bCs/>
          <w:sz w:val="32"/>
          <w:szCs w:val="32"/>
          <w:lang w:val="en-IN"/>
        </w:rPr>
      </w:pPr>
      <w:r w:rsidRPr="00004614">
        <w:rPr>
          <w:b/>
          <w:bCs/>
          <w:sz w:val="32"/>
          <w:szCs w:val="32"/>
          <w:lang w:val="en-IN"/>
        </w:rPr>
        <w:t>2.2 Objectives</w:t>
      </w:r>
    </w:p>
    <w:p w14:paraId="2F634BEE" w14:textId="7FEE342E" w:rsidR="00004614" w:rsidRPr="00004614" w:rsidRDefault="00004614" w:rsidP="00004614">
      <w:pPr>
        <w:numPr>
          <w:ilvl w:val="0"/>
          <w:numId w:val="11"/>
        </w:numPr>
        <w:rPr>
          <w:lang w:val="en-IN"/>
        </w:rPr>
      </w:pPr>
      <w:r w:rsidRPr="00004614">
        <w:rPr>
          <w:lang w:val="en-IN"/>
        </w:rPr>
        <w:t>To verify that all functionalities of the Tutorial</w:t>
      </w:r>
      <w:r w:rsidR="009244A0">
        <w:rPr>
          <w:lang w:val="en-IN"/>
        </w:rPr>
        <w:t xml:space="preserve"> </w:t>
      </w:r>
      <w:r w:rsidRPr="00004614">
        <w:rPr>
          <w:lang w:val="en-IN"/>
        </w:rPr>
        <w:t>Ninja website work as expected.</w:t>
      </w:r>
    </w:p>
    <w:p w14:paraId="0F64AE40" w14:textId="77777777" w:rsidR="00004614" w:rsidRPr="00004614" w:rsidRDefault="00004614" w:rsidP="00004614">
      <w:pPr>
        <w:numPr>
          <w:ilvl w:val="0"/>
          <w:numId w:val="11"/>
        </w:numPr>
        <w:rPr>
          <w:lang w:val="en-IN"/>
        </w:rPr>
      </w:pPr>
      <w:r w:rsidRPr="00004614">
        <w:rPr>
          <w:lang w:val="en-IN"/>
        </w:rPr>
        <w:t>To validate end-to-end user workflows such as registration, login, product search, cart, checkout, and order management.</w:t>
      </w:r>
    </w:p>
    <w:p w14:paraId="247D76FD" w14:textId="77777777" w:rsidR="00004614" w:rsidRPr="00004614" w:rsidRDefault="00004614" w:rsidP="00004614">
      <w:pPr>
        <w:numPr>
          <w:ilvl w:val="0"/>
          <w:numId w:val="11"/>
        </w:numPr>
        <w:rPr>
          <w:lang w:val="en-IN"/>
        </w:rPr>
      </w:pPr>
      <w:r w:rsidRPr="00004614">
        <w:rPr>
          <w:lang w:val="en-IN"/>
        </w:rPr>
        <w:t>To ensure that both positive and negative test scenarios are handled properly.</w:t>
      </w:r>
    </w:p>
    <w:p w14:paraId="7C4A820D" w14:textId="77777777" w:rsidR="00004614" w:rsidRPr="00004614" w:rsidRDefault="00004614" w:rsidP="00004614">
      <w:pPr>
        <w:numPr>
          <w:ilvl w:val="0"/>
          <w:numId w:val="11"/>
        </w:numPr>
        <w:rPr>
          <w:lang w:val="en-IN"/>
        </w:rPr>
      </w:pPr>
      <w:r w:rsidRPr="00004614">
        <w:rPr>
          <w:lang w:val="en-IN"/>
        </w:rPr>
        <w:t>To identify defects and ensure they are resolved before release.</w:t>
      </w:r>
    </w:p>
    <w:p w14:paraId="516C2B20" w14:textId="77777777" w:rsidR="00004614" w:rsidRPr="00004614" w:rsidRDefault="00004614" w:rsidP="00004614">
      <w:pPr>
        <w:numPr>
          <w:ilvl w:val="0"/>
          <w:numId w:val="11"/>
        </w:numPr>
        <w:rPr>
          <w:lang w:val="en-IN"/>
        </w:rPr>
      </w:pPr>
      <w:r w:rsidRPr="00004614">
        <w:rPr>
          <w:lang w:val="en-IN"/>
        </w:rPr>
        <w:t>To automate regression test cases using Selenium + Java + TestNG + Cucumber framework.</w:t>
      </w:r>
    </w:p>
    <w:p w14:paraId="3DBF54F3" w14:textId="77777777" w:rsidR="00004614" w:rsidRPr="00004614" w:rsidRDefault="00004614" w:rsidP="00004614">
      <w:pPr>
        <w:numPr>
          <w:ilvl w:val="0"/>
          <w:numId w:val="11"/>
        </w:numPr>
        <w:rPr>
          <w:lang w:val="en-IN"/>
        </w:rPr>
      </w:pPr>
      <w:r w:rsidRPr="00004614">
        <w:rPr>
          <w:lang w:val="en-IN"/>
        </w:rPr>
        <w:t>To provide confidence that the system is stable and ready for production deployment.</w:t>
      </w:r>
    </w:p>
    <w:p w14:paraId="55F550E3" w14:textId="77777777" w:rsidR="00004614" w:rsidRDefault="00004614" w:rsidP="00004614"/>
    <w:p w14:paraId="3C93576B" w14:textId="77777777" w:rsidR="00004614" w:rsidRDefault="00004614" w:rsidP="00004614"/>
    <w:p w14:paraId="7DA3C638" w14:textId="77777777" w:rsidR="00004614" w:rsidRDefault="00004614" w:rsidP="00004614"/>
    <w:p w14:paraId="64A3B7B6" w14:textId="77777777" w:rsidR="00004614" w:rsidRDefault="00004614" w:rsidP="00004614"/>
    <w:p w14:paraId="5CDE6E51" w14:textId="77777777" w:rsidR="00004614" w:rsidRDefault="00004614" w:rsidP="00004614"/>
    <w:p w14:paraId="5D67FFCE" w14:textId="77777777" w:rsidR="00004614" w:rsidRDefault="00004614" w:rsidP="00004614"/>
    <w:p w14:paraId="567C4AEF" w14:textId="77777777" w:rsidR="00004614" w:rsidRDefault="00004614" w:rsidP="00004614"/>
    <w:p w14:paraId="146231C7" w14:textId="77777777" w:rsidR="00004614" w:rsidRDefault="00004614" w:rsidP="00004614"/>
    <w:p w14:paraId="5AFE7A70" w14:textId="77777777" w:rsidR="00004614" w:rsidRPr="00004614" w:rsidRDefault="00004614" w:rsidP="00004614"/>
    <w:p w14:paraId="32A7BD2B" w14:textId="77777777" w:rsidR="007C5380" w:rsidRPr="008A0660" w:rsidRDefault="007C5380" w:rsidP="008A0660">
      <w:pPr>
        <w:spacing w:after="0"/>
        <w:rPr>
          <w:rStyle w:val="Strong"/>
        </w:rPr>
      </w:pPr>
    </w:p>
    <w:p w14:paraId="1CAB6210" w14:textId="77777777" w:rsidR="009244A0" w:rsidRPr="009244A0" w:rsidRDefault="009244A0" w:rsidP="009244A0">
      <w:pPr>
        <w:rPr>
          <w:b/>
          <w:bCs/>
          <w:sz w:val="36"/>
          <w:szCs w:val="36"/>
          <w:lang w:val="en-IN"/>
        </w:rPr>
      </w:pPr>
      <w:r w:rsidRPr="009244A0">
        <w:rPr>
          <w:b/>
          <w:bCs/>
          <w:sz w:val="36"/>
          <w:szCs w:val="36"/>
          <w:lang w:val="en-IN"/>
        </w:rPr>
        <w:t>3. Scope of Testing</w:t>
      </w:r>
    </w:p>
    <w:p w14:paraId="75DDD36E" w14:textId="77777777" w:rsidR="009244A0" w:rsidRPr="009244A0" w:rsidRDefault="009244A0" w:rsidP="009244A0">
      <w:pPr>
        <w:rPr>
          <w:b/>
          <w:bCs/>
          <w:sz w:val="32"/>
          <w:szCs w:val="32"/>
          <w:lang w:val="en-IN"/>
        </w:rPr>
      </w:pPr>
      <w:r w:rsidRPr="009244A0">
        <w:rPr>
          <w:b/>
          <w:bCs/>
          <w:sz w:val="32"/>
          <w:szCs w:val="32"/>
          <w:lang w:val="en-IN"/>
        </w:rPr>
        <w:t>3.1 In Scope</w:t>
      </w:r>
    </w:p>
    <w:p w14:paraId="5A051813" w14:textId="54E2D20B" w:rsidR="009244A0" w:rsidRDefault="009244A0" w:rsidP="009244A0">
      <w:pPr>
        <w:rPr>
          <w:lang w:val="en-IN"/>
        </w:rPr>
      </w:pPr>
      <w:r w:rsidRPr="009244A0">
        <w:rPr>
          <w:lang w:val="en-IN"/>
        </w:rPr>
        <w:t>The following features and areas of the Tutorial</w:t>
      </w:r>
      <w:r>
        <w:rPr>
          <w:lang w:val="en-IN"/>
        </w:rPr>
        <w:t xml:space="preserve"> </w:t>
      </w:r>
      <w:r w:rsidRPr="009244A0">
        <w:rPr>
          <w:lang w:val="en-IN"/>
        </w:rPr>
        <w:t>Ninja e-commerce website will be covered during the testing process: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83"/>
        <w:gridCol w:w="6267"/>
      </w:tblGrid>
      <w:tr w:rsidR="009244A0" w:rsidRPr="009244A0" w14:paraId="0F8C667C" w14:textId="77777777" w:rsidTr="00924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DF0F7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Area</w:t>
            </w:r>
          </w:p>
        </w:tc>
        <w:tc>
          <w:tcPr>
            <w:tcW w:w="0" w:type="auto"/>
            <w:hideMark/>
          </w:tcPr>
          <w:p w14:paraId="2751FE10" w14:textId="77777777" w:rsidR="009244A0" w:rsidRPr="009244A0" w:rsidRDefault="009244A0" w:rsidP="009244A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Description</w:t>
            </w:r>
          </w:p>
        </w:tc>
      </w:tr>
      <w:tr w:rsidR="009244A0" w:rsidRPr="009244A0" w14:paraId="0CF8FB84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45F24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User Registration &amp; Login</w:t>
            </w:r>
          </w:p>
        </w:tc>
        <w:tc>
          <w:tcPr>
            <w:tcW w:w="0" w:type="auto"/>
            <w:hideMark/>
          </w:tcPr>
          <w:p w14:paraId="1202B57B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Validation of new account creation, login with valid/invalid credentials, forgot password functionality.</w:t>
            </w:r>
          </w:p>
        </w:tc>
      </w:tr>
      <w:tr w:rsidR="009244A0" w:rsidRPr="009244A0" w14:paraId="5F2E854C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5A389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 xml:space="preserve">Product </w:t>
            </w:r>
            <w:proofErr w:type="spellStart"/>
            <w:r w:rsidRPr="009244A0">
              <w:rPr>
                <w:lang w:val="en-IN"/>
              </w:rPr>
              <w:t>Catalog</w:t>
            </w:r>
            <w:proofErr w:type="spellEnd"/>
            <w:r w:rsidRPr="009244A0">
              <w:rPr>
                <w:lang w:val="en-IN"/>
              </w:rPr>
              <w:t xml:space="preserve"> &amp; Search</w:t>
            </w:r>
          </w:p>
        </w:tc>
        <w:tc>
          <w:tcPr>
            <w:tcW w:w="0" w:type="auto"/>
            <w:hideMark/>
          </w:tcPr>
          <w:p w14:paraId="0CEF9B89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Verification of product listings, category browsing, and product search functionality.</w:t>
            </w:r>
          </w:p>
        </w:tc>
      </w:tr>
      <w:tr w:rsidR="009244A0" w:rsidRPr="009244A0" w14:paraId="1A577973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CAD19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Product Details Page</w:t>
            </w:r>
          </w:p>
        </w:tc>
        <w:tc>
          <w:tcPr>
            <w:tcW w:w="0" w:type="auto"/>
            <w:hideMark/>
          </w:tcPr>
          <w:p w14:paraId="5F494E8E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Validation of product images, descriptions, pricing, availability, and “Add to Cart” functionality.</w:t>
            </w:r>
          </w:p>
        </w:tc>
      </w:tr>
      <w:tr w:rsidR="009244A0" w:rsidRPr="009244A0" w14:paraId="13132E35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AFEC8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Shopping Cart</w:t>
            </w:r>
          </w:p>
        </w:tc>
        <w:tc>
          <w:tcPr>
            <w:tcW w:w="0" w:type="auto"/>
            <w:hideMark/>
          </w:tcPr>
          <w:p w14:paraId="746CF580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Adding, updating, and removing items from the cart; quantity and price calculations.</w:t>
            </w:r>
          </w:p>
        </w:tc>
      </w:tr>
      <w:tr w:rsidR="009244A0" w:rsidRPr="009244A0" w14:paraId="207DEFF4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060B9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Checkout Process</w:t>
            </w:r>
          </w:p>
        </w:tc>
        <w:tc>
          <w:tcPr>
            <w:tcW w:w="0" w:type="auto"/>
            <w:hideMark/>
          </w:tcPr>
          <w:p w14:paraId="77EB7F42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Validation of billing, shipping, and payment processes.</w:t>
            </w:r>
          </w:p>
        </w:tc>
      </w:tr>
      <w:tr w:rsidR="009244A0" w:rsidRPr="009244A0" w14:paraId="71069A87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B298D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Order Confirmation &amp; History</w:t>
            </w:r>
          </w:p>
        </w:tc>
        <w:tc>
          <w:tcPr>
            <w:tcW w:w="0" w:type="auto"/>
            <w:hideMark/>
          </w:tcPr>
          <w:p w14:paraId="1C25CBC2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Verification of order placement, confirmation messages, and order history details.</w:t>
            </w:r>
          </w:p>
        </w:tc>
      </w:tr>
      <w:tr w:rsidR="009244A0" w:rsidRPr="009244A0" w14:paraId="5E286E81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33112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UI and Navigation</w:t>
            </w:r>
          </w:p>
        </w:tc>
        <w:tc>
          <w:tcPr>
            <w:tcW w:w="0" w:type="auto"/>
            <w:hideMark/>
          </w:tcPr>
          <w:p w14:paraId="695E351C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Checking layout consistency, menu navigation, and breadcrumb links.</w:t>
            </w:r>
          </w:p>
        </w:tc>
      </w:tr>
      <w:tr w:rsidR="009244A0" w:rsidRPr="009244A0" w14:paraId="08DA1F4D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423F4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Cross-browser Testing</w:t>
            </w:r>
          </w:p>
        </w:tc>
        <w:tc>
          <w:tcPr>
            <w:tcW w:w="0" w:type="auto"/>
            <w:hideMark/>
          </w:tcPr>
          <w:p w14:paraId="1584205C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Testing on Chrome, Firefox, and Edge browsers.</w:t>
            </w:r>
          </w:p>
        </w:tc>
      </w:tr>
      <w:tr w:rsidR="009244A0" w:rsidRPr="009244A0" w14:paraId="6C1F8294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F7117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Automation Testing</w:t>
            </w:r>
          </w:p>
        </w:tc>
        <w:tc>
          <w:tcPr>
            <w:tcW w:w="0" w:type="auto"/>
            <w:hideMark/>
          </w:tcPr>
          <w:p w14:paraId="26D247F6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Automating key regression test cases using Selenium + Java + TestNG + Cucumber.</w:t>
            </w:r>
          </w:p>
        </w:tc>
      </w:tr>
      <w:tr w:rsidR="009244A0" w:rsidRPr="009244A0" w14:paraId="6EB39F84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15C48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API Testing</w:t>
            </w:r>
          </w:p>
        </w:tc>
        <w:tc>
          <w:tcPr>
            <w:tcW w:w="0" w:type="auto"/>
            <w:hideMark/>
          </w:tcPr>
          <w:p w14:paraId="539DFB04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 xml:space="preserve">Validating backend APIs (if exposed) using Postman / </w:t>
            </w:r>
            <w:proofErr w:type="spellStart"/>
            <w:r w:rsidRPr="009244A0">
              <w:rPr>
                <w:lang w:val="en-IN"/>
              </w:rPr>
              <w:t>RestAssured</w:t>
            </w:r>
            <w:proofErr w:type="spellEnd"/>
            <w:r w:rsidRPr="009244A0">
              <w:rPr>
                <w:lang w:val="en-IN"/>
              </w:rPr>
              <w:t>.</w:t>
            </w:r>
          </w:p>
        </w:tc>
      </w:tr>
      <w:tr w:rsidR="009244A0" w:rsidRPr="009244A0" w14:paraId="24464783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B8DB3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Defect Verification &amp; Regression Testing</w:t>
            </w:r>
          </w:p>
        </w:tc>
        <w:tc>
          <w:tcPr>
            <w:tcW w:w="0" w:type="auto"/>
            <w:hideMark/>
          </w:tcPr>
          <w:p w14:paraId="7C780AE1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Re-testing fixed defects and performing regression cycles after each release.</w:t>
            </w:r>
          </w:p>
        </w:tc>
      </w:tr>
    </w:tbl>
    <w:p w14:paraId="6331BCF5" w14:textId="77777777" w:rsidR="009244A0" w:rsidRPr="009244A0" w:rsidRDefault="009244A0" w:rsidP="009244A0">
      <w:pPr>
        <w:rPr>
          <w:lang w:val="en-IN"/>
        </w:rPr>
      </w:pPr>
    </w:p>
    <w:p w14:paraId="60AFD3EC" w14:textId="77777777" w:rsidR="009244A0" w:rsidRDefault="009244A0" w:rsidP="009244A0">
      <w:pPr>
        <w:rPr>
          <w:b/>
          <w:bCs/>
          <w:sz w:val="36"/>
          <w:szCs w:val="36"/>
          <w:lang w:val="en-IN"/>
        </w:rPr>
      </w:pPr>
    </w:p>
    <w:p w14:paraId="4EC623F9" w14:textId="77777777" w:rsidR="009244A0" w:rsidRDefault="009244A0" w:rsidP="009244A0">
      <w:pPr>
        <w:rPr>
          <w:b/>
          <w:bCs/>
          <w:sz w:val="36"/>
          <w:szCs w:val="36"/>
          <w:lang w:val="en-IN"/>
        </w:rPr>
      </w:pPr>
    </w:p>
    <w:p w14:paraId="0F5D6FCF" w14:textId="546200D1" w:rsidR="009244A0" w:rsidRPr="009244A0" w:rsidRDefault="009244A0" w:rsidP="009244A0">
      <w:pPr>
        <w:rPr>
          <w:b/>
          <w:bCs/>
          <w:sz w:val="36"/>
          <w:szCs w:val="36"/>
          <w:lang w:val="en-IN"/>
        </w:rPr>
      </w:pPr>
      <w:r w:rsidRPr="009244A0">
        <w:rPr>
          <w:b/>
          <w:bCs/>
          <w:sz w:val="36"/>
          <w:szCs w:val="36"/>
          <w:lang w:val="en-IN"/>
        </w:rPr>
        <w:lastRenderedPageBreak/>
        <w:t>3.2 Out of Scope</w:t>
      </w:r>
    </w:p>
    <w:p w14:paraId="6810F163" w14:textId="225EDD54" w:rsidR="003A35D9" w:rsidRPr="009244A0" w:rsidRDefault="009244A0">
      <w:pPr>
        <w:rPr>
          <w:sz w:val="24"/>
          <w:szCs w:val="24"/>
          <w:lang w:val="en-IN"/>
        </w:rPr>
      </w:pPr>
      <w:r w:rsidRPr="009244A0">
        <w:rPr>
          <w:sz w:val="24"/>
          <w:szCs w:val="24"/>
          <w:lang w:val="en-IN"/>
        </w:rPr>
        <w:t>The following items are excluded from the current testing cycle: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250"/>
        <w:gridCol w:w="5100"/>
      </w:tblGrid>
      <w:tr w:rsidR="009244A0" w:rsidRPr="009244A0" w14:paraId="3BA6BCB6" w14:textId="77777777" w:rsidTr="00924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82DF8" w14:textId="77777777" w:rsidR="009244A0" w:rsidRPr="009244A0" w:rsidRDefault="009244A0" w:rsidP="009244A0">
            <w:pPr>
              <w:pStyle w:val="Heading2"/>
              <w:rPr>
                <w:b/>
                <w:bCs/>
                <w:lang w:val="en-IN"/>
              </w:rPr>
            </w:pPr>
            <w:r w:rsidRPr="009244A0">
              <w:rPr>
                <w:b/>
                <w:bCs/>
                <w:lang w:val="en-IN"/>
              </w:rPr>
              <w:t>Area</w:t>
            </w:r>
          </w:p>
        </w:tc>
        <w:tc>
          <w:tcPr>
            <w:tcW w:w="0" w:type="auto"/>
            <w:hideMark/>
          </w:tcPr>
          <w:p w14:paraId="0DD83CF2" w14:textId="77777777" w:rsidR="009244A0" w:rsidRPr="009244A0" w:rsidRDefault="009244A0" w:rsidP="009244A0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/>
              </w:rPr>
            </w:pPr>
            <w:r w:rsidRPr="009244A0">
              <w:rPr>
                <w:b/>
                <w:bCs/>
                <w:lang w:val="en-IN"/>
              </w:rPr>
              <w:t>Reason</w:t>
            </w:r>
          </w:p>
        </w:tc>
      </w:tr>
      <w:tr w:rsidR="009244A0" w:rsidRPr="009244A0" w14:paraId="1C571DC9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2748A" w14:textId="77777777" w:rsidR="009244A0" w:rsidRPr="009244A0" w:rsidRDefault="009244A0" w:rsidP="009244A0">
            <w:pPr>
              <w:pStyle w:val="Heading2"/>
              <w:rPr>
                <w:b/>
                <w:bCs/>
                <w:lang w:val="en-IN"/>
              </w:rPr>
            </w:pPr>
            <w:r w:rsidRPr="009244A0">
              <w:rPr>
                <w:b/>
                <w:bCs/>
                <w:lang w:val="en-IN"/>
              </w:rPr>
              <w:t>Performance &amp; Load Testing</w:t>
            </w:r>
          </w:p>
        </w:tc>
        <w:tc>
          <w:tcPr>
            <w:tcW w:w="0" w:type="auto"/>
            <w:hideMark/>
          </w:tcPr>
          <w:p w14:paraId="215D88D5" w14:textId="77777777" w:rsidR="009244A0" w:rsidRPr="009244A0" w:rsidRDefault="009244A0" w:rsidP="009244A0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IN"/>
              </w:rPr>
            </w:pPr>
            <w:r w:rsidRPr="009244A0">
              <w:rPr>
                <w:b w:val="0"/>
                <w:bCs w:val="0"/>
                <w:lang w:val="en-IN"/>
              </w:rPr>
              <w:t>Not part of current scope; will be handled separately using JMeter in a later phase.</w:t>
            </w:r>
          </w:p>
        </w:tc>
      </w:tr>
      <w:tr w:rsidR="009244A0" w:rsidRPr="009244A0" w14:paraId="3CF453ED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E69A8" w14:textId="77777777" w:rsidR="009244A0" w:rsidRPr="009244A0" w:rsidRDefault="009244A0" w:rsidP="009244A0">
            <w:pPr>
              <w:pStyle w:val="Heading2"/>
              <w:rPr>
                <w:b/>
                <w:bCs/>
                <w:lang w:val="en-IN"/>
              </w:rPr>
            </w:pPr>
            <w:r w:rsidRPr="009244A0">
              <w:rPr>
                <w:b/>
                <w:bCs/>
                <w:lang w:val="en-IN"/>
              </w:rPr>
              <w:t>Security Testing</w:t>
            </w:r>
          </w:p>
        </w:tc>
        <w:tc>
          <w:tcPr>
            <w:tcW w:w="0" w:type="auto"/>
            <w:hideMark/>
          </w:tcPr>
          <w:p w14:paraId="0AC8305F" w14:textId="77777777" w:rsidR="009244A0" w:rsidRPr="009244A0" w:rsidRDefault="009244A0" w:rsidP="009244A0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IN"/>
              </w:rPr>
            </w:pPr>
            <w:r w:rsidRPr="009244A0">
              <w:rPr>
                <w:b w:val="0"/>
                <w:bCs w:val="0"/>
                <w:lang w:val="en-IN"/>
              </w:rPr>
              <w:t>Basic validations will be done, but detailed penetration testing is excluded.</w:t>
            </w:r>
          </w:p>
        </w:tc>
      </w:tr>
      <w:tr w:rsidR="009244A0" w:rsidRPr="009244A0" w14:paraId="587952E5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47368" w14:textId="77777777" w:rsidR="009244A0" w:rsidRPr="009244A0" w:rsidRDefault="009244A0" w:rsidP="009244A0">
            <w:pPr>
              <w:pStyle w:val="Heading2"/>
              <w:rPr>
                <w:b/>
                <w:bCs/>
                <w:lang w:val="en-IN"/>
              </w:rPr>
            </w:pPr>
            <w:r w:rsidRPr="009244A0">
              <w:rPr>
                <w:b/>
                <w:bCs/>
                <w:lang w:val="en-IN"/>
              </w:rPr>
              <w:t>Database Performance Optimization</w:t>
            </w:r>
          </w:p>
        </w:tc>
        <w:tc>
          <w:tcPr>
            <w:tcW w:w="0" w:type="auto"/>
            <w:hideMark/>
          </w:tcPr>
          <w:p w14:paraId="510C1B1F" w14:textId="77777777" w:rsidR="009244A0" w:rsidRPr="009244A0" w:rsidRDefault="009244A0" w:rsidP="009244A0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IN"/>
              </w:rPr>
            </w:pPr>
            <w:r w:rsidRPr="009244A0">
              <w:rPr>
                <w:b w:val="0"/>
                <w:bCs w:val="0"/>
                <w:lang w:val="en-IN"/>
              </w:rPr>
              <w:t>Will be handled by the development team.</w:t>
            </w:r>
          </w:p>
        </w:tc>
      </w:tr>
      <w:tr w:rsidR="009244A0" w:rsidRPr="009244A0" w14:paraId="40121F16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E04D7" w14:textId="77777777" w:rsidR="009244A0" w:rsidRPr="009244A0" w:rsidRDefault="009244A0" w:rsidP="009244A0">
            <w:pPr>
              <w:pStyle w:val="Heading2"/>
              <w:rPr>
                <w:b/>
                <w:bCs/>
                <w:lang w:val="en-IN"/>
              </w:rPr>
            </w:pPr>
            <w:r w:rsidRPr="009244A0">
              <w:rPr>
                <w:b/>
                <w:bCs/>
                <w:lang w:val="en-IN"/>
              </w:rPr>
              <w:t>Third-party Integrations (e.g., Payment Gateway Sandbox)</w:t>
            </w:r>
          </w:p>
        </w:tc>
        <w:tc>
          <w:tcPr>
            <w:tcW w:w="0" w:type="auto"/>
            <w:hideMark/>
          </w:tcPr>
          <w:p w14:paraId="34BC8A4B" w14:textId="77777777" w:rsidR="009244A0" w:rsidRPr="009244A0" w:rsidRDefault="009244A0" w:rsidP="009244A0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IN"/>
              </w:rPr>
            </w:pPr>
            <w:r w:rsidRPr="009244A0">
              <w:rPr>
                <w:b w:val="0"/>
                <w:bCs w:val="0"/>
                <w:lang w:val="en-IN"/>
              </w:rPr>
              <w:t>Only functional verification of test environment; live integration not covered.</w:t>
            </w:r>
          </w:p>
        </w:tc>
      </w:tr>
      <w:tr w:rsidR="009244A0" w:rsidRPr="009244A0" w14:paraId="6FD2D2AB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F5F8B" w14:textId="77777777" w:rsidR="009244A0" w:rsidRPr="009244A0" w:rsidRDefault="009244A0" w:rsidP="009244A0">
            <w:pPr>
              <w:pStyle w:val="Heading2"/>
              <w:rPr>
                <w:b/>
                <w:bCs/>
                <w:lang w:val="en-IN"/>
              </w:rPr>
            </w:pPr>
            <w:r w:rsidRPr="009244A0">
              <w:rPr>
                <w:b/>
                <w:bCs/>
                <w:lang w:val="en-IN"/>
              </w:rPr>
              <w:t>Mobile App Testing</w:t>
            </w:r>
          </w:p>
        </w:tc>
        <w:tc>
          <w:tcPr>
            <w:tcW w:w="0" w:type="auto"/>
            <w:hideMark/>
          </w:tcPr>
          <w:p w14:paraId="24411517" w14:textId="77777777" w:rsidR="009244A0" w:rsidRPr="009244A0" w:rsidRDefault="009244A0" w:rsidP="009244A0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IN"/>
              </w:rPr>
            </w:pPr>
            <w:r w:rsidRPr="009244A0">
              <w:rPr>
                <w:b w:val="0"/>
                <w:bCs w:val="0"/>
                <w:lang w:val="en-IN"/>
              </w:rPr>
              <w:t>This test plan covers only web-based testing.</w:t>
            </w:r>
          </w:p>
        </w:tc>
      </w:tr>
    </w:tbl>
    <w:p w14:paraId="5A8CECA7" w14:textId="64096EE1" w:rsidR="009244A0" w:rsidRPr="009244A0" w:rsidRDefault="009244A0" w:rsidP="009244A0">
      <w:pPr>
        <w:pStyle w:val="Heading2"/>
        <w:rPr>
          <w:lang w:val="en-IN"/>
        </w:rPr>
      </w:pPr>
    </w:p>
    <w:p w14:paraId="2E683716" w14:textId="79BAE0B9" w:rsidR="008A0660" w:rsidRDefault="008A0660" w:rsidP="008A0660">
      <w:pPr>
        <w:pStyle w:val="Heading2"/>
      </w:pPr>
    </w:p>
    <w:p w14:paraId="4A0B1573" w14:textId="77777777" w:rsidR="00C40189" w:rsidRDefault="00C40189" w:rsidP="003B0D1A"/>
    <w:p w14:paraId="2642ADC7" w14:textId="4DBE5F56" w:rsidR="00A83AE6" w:rsidRDefault="00A83AE6" w:rsidP="00A83AE6">
      <w:pPr>
        <w:pStyle w:val="Heading2"/>
      </w:pPr>
    </w:p>
    <w:p w14:paraId="18E1B227" w14:textId="77777777" w:rsidR="007C5380" w:rsidRDefault="007C5380" w:rsidP="007C5380"/>
    <w:p w14:paraId="178A3572" w14:textId="77777777" w:rsidR="00322956" w:rsidRDefault="00322956" w:rsidP="00322956">
      <w:pPr>
        <w:spacing w:after="0"/>
      </w:pPr>
    </w:p>
    <w:p w14:paraId="6EFE16D2" w14:textId="380C2630" w:rsidR="003A35D9" w:rsidRDefault="003A35D9">
      <w:pPr>
        <w:pStyle w:val="Heading2"/>
      </w:pPr>
    </w:p>
    <w:p w14:paraId="1BA01B9B" w14:textId="5E964C33" w:rsidR="007C5380" w:rsidRDefault="007C5380">
      <w:pPr>
        <w:pStyle w:val="Heading2"/>
      </w:pPr>
    </w:p>
    <w:tbl>
      <w:tblPr>
        <w:tblW w:w="5014" w:type="pct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8371"/>
        <w:gridCol w:w="974"/>
        <w:gridCol w:w="41"/>
      </w:tblGrid>
      <w:tr w:rsidR="000E7557" w14:paraId="65E47D71" w14:textId="77777777" w:rsidTr="00761B43">
        <w:trPr>
          <w:trHeight w:val="20"/>
        </w:trPr>
        <w:tc>
          <w:tcPr>
            <w:tcW w:w="5000" w:type="pct"/>
            <w:gridSpan w:val="3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5F0F3802" w14:textId="77777777" w:rsidR="000E7557" w:rsidRPr="00B579A4" w:rsidRDefault="000E7557" w:rsidP="00761B43">
            <w:pPr>
              <w:spacing w:after="120"/>
            </w:pPr>
          </w:p>
        </w:tc>
      </w:tr>
      <w:tr w:rsidR="002238D7" w14:paraId="428F4964" w14:textId="77777777" w:rsidTr="002238D7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2" w:type="pct"/>
        </w:trPr>
        <w:tc>
          <w:tcPr>
            <w:tcW w:w="4459" w:type="pct"/>
          </w:tcPr>
          <w:p w14:paraId="09AD344B" w14:textId="666240B7" w:rsidR="002238D7" w:rsidRDefault="002238D7" w:rsidP="002238D7">
            <w:pPr>
              <w:pStyle w:val="Footer"/>
            </w:pPr>
          </w:p>
        </w:tc>
        <w:tc>
          <w:tcPr>
            <w:tcW w:w="519" w:type="pct"/>
          </w:tcPr>
          <w:p w14:paraId="54BBC55C" w14:textId="77777777" w:rsidR="002238D7" w:rsidRDefault="000966EB" w:rsidP="004F082C">
            <w:pPr>
              <w:pStyle w:val="Footer"/>
              <w:jc w:val="right"/>
            </w:pPr>
            <w:r w:rsidRPr="000966EB">
              <w:fldChar w:fldCharType="begin"/>
            </w:r>
            <w:r w:rsidRPr="000966EB">
              <w:instrText xml:space="preserve"> PAGE  \* Arabic  \* MERGEFORMAT </w:instrText>
            </w:r>
            <w:r w:rsidRPr="000966EB">
              <w:fldChar w:fldCharType="separate"/>
            </w:r>
            <w:r>
              <w:rPr>
                <w:noProof/>
              </w:rPr>
              <w:t>3</w:t>
            </w:r>
            <w:r w:rsidRPr="000966EB">
              <w:fldChar w:fldCharType="end"/>
            </w:r>
          </w:p>
        </w:tc>
      </w:tr>
    </w:tbl>
    <w:p w14:paraId="0DFF5B8C" w14:textId="77777777" w:rsidR="00EA56BD" w:rsidRDefault="00EA56BD" w:rsidP="003B0D1A"/>
    <w:p w14:paraId="1867B1A6" w14:textId="6972C150" w:rsidR="000C2E99" w:rsidRDefault="000C2E99" w:rsidP="000C2E99">
      <w:pPr>
        <w:pStyle w:val="Heading2"/>
      </w:pPr>
    </w:p>
    <w:p w14:paraId="369FAF41" w14:textId="4F51C0E1" w:rsidR="0092480B" w:rsidRDefault="0092480B" w:rsidP="0092480B">
      <w:pPr>
        <w:pStyle w:val="Heading2"/>
      </w:pPr>
    </w:p>
    <w:p w14:paraId="4A797578" w14:textId="0A5D2CF0" w:rsidR="00BB194E" w:rsidRDefault="00BB194E" w:rsidP="00BB194E">
      <w:pPr>
        <w:pStyle w:val="Heading2"/>
      </w:pPr>
    </w:p>
    <w:p w14:paraId="626D68C9" w14:textId="77777777" w:rsidR="009244A0" w:rsidRDefault="009244A0" w:rsidP="009244A0"/>
    <w:p w14:paraId="05AC4B85" w14:textId="77777777" w:rsidR="009244A0" w:rsidRDefault="009244A0" w:rsidP="009244A0"/>
    <w:p w14:paraId="6D044139" w14:textId="77777777" w:rsidR="009244A0" w:rsidRDefault="009244A0" w:rsidP="009244A0"/>
    <w:p w14:paraId="5D5A83D7" w14:textId="77777777" w:rsidR="009244A0" w:rsidRDefault="009244A0" w:rsidP="009244A0"/>
    <w:p w14:paraId="382E26FC" w14:textId="77777777" w:rsidR="009244A0" w:rsidRPr="009244A0" w:rsidRDefault="009244A0" w:rsidP="009244A0">
      <w:pPr>
        <w:rPr>
          <w:b/>
          <w:bCs/>
          <w:sz w:val="36"/>
          <w:szCs w:val="36"/>
          <w:lang w:val="en-IN"/>
        </w:rPr>
      </w:pPr>
      <w:r w:rsidRPr="009244A0">
        <w:rPr>
          <w:b/>
          <w:bCs/>
          <w:sz w:val="36"/>
          <w:szCs w:val="36"/>
          <w:lang w:val="en-IN"/>
        </w:rPr>
        <w:lastRenderedPageBreak/>
        <w:t>4. Test Items / Features to be Tested</w:t>
      </w:r>
    </w:p>
    <w:p w14:paraId="5D9A6A1C" w14:textId="0A343063" w:rsidR="009244A0" w:rsidRPr="009244A0" w:rsidRDefault="009244A0" w:rsidP="009244A0">
      <w:pPr>
        <w:rPr>
          <w:sz w:val="24"/>
          <w:szCs w:val="24"/>
          <w:lang w:val="en-IN"/>
        </w:rPr>
      </w:pPr>
      <w:r w:rsidRPr="009244A0">
        <w:rPr>
          <w:sz w:val="24"/>
          <w:szCs w:val="24"/>
          <w:lang w:val="en-IN"/>
        </w:rPr>
        <w:t xml:space="preserve">This section lists the </w:t>
      </w:r>
      <w:r w:rsidRPr="009244A0">
        <w:rPr>
          <w:b/>
          <w:bCs/>
          <w:sz w:val="24"/>
          <w:szCs w:val="24"/>
          <w:lang w:val="en-IN"/>
        </w:rPr>
        <w:t>major features and modules</w:t>
      </w:r>
      <w:r w:rsidRPr="009244A0">
        <w:rPr>
          <w:sz w:val="24"/>
          <w:szCs w:val="24"/>
          <w:lang w:val="en-IN"/>
        </w:rPr>
        <w:t xml:space="preserve"> of the Tutorial</w:t>
      </w:r>
      <w:r w:rsidRPr="009244A0">
        <w:rPr>
          <w:sz w:val="24"/>
          <w:szCs w:val="24"/>
          <w:lang w:val="en-IN"/>
        </w:rPr>
        <w:t xml:space="preserve"> </w:t>
      </w:r>
      <w:r w:rsidRPr="009244A0">
        <w:rPr>
          <w:sz w:val="24"/>
          <w:szCs w:val="24"/>
          <w:lang w:val="en-IN"/>
        </w:rPr>
        <w:t xml:space="preserve">Ninja e-commerce website that will be tested during the QA cycle. Each module will include both </w:t>
      </w:r>
      <w:r w:rsidRPr="009244A0">
        <w:rPr>
          <w:b/>
          <w:bCs/>
          <w:sz w:val="24"/>
          <w:szCs w:val="24"/>
          <w:lang w:val="en-IN"/>
        </w:rPr>
        <w:t>functional</w:t>
      </w:r>
      <w:r w:rsidRPr="009244A0">
        <w:rPr>
          <w:sz w:val="24"/>
          <w:szCs w:val="24"/>
          <w:lang w:val="en-IN"/>
        </w:rPr>
        <w:t xml:space="preserve"> and </w:t>
      </w:r>
      <w:r w:rsidRPr="009244A0">
        <w:rPr>
          <w:b/>
          <w:bCs/>
          <w:sz w:val="24"/>
          <w:szCs w:val="24"/>
          <w:lang w:val="en-IN"/>
        </w:rPr>
        <w:t>UI validations</w:t>
      </w:r>
      <w:r w:rsidRPr="009244A0">
        <w:rPr>
          <w:sz w:val="24"/>
          <w:szCs w:val="24"/>
          <w:lang w:val="en-IN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51"/>
        <w:gridCol w:w="2053"/>
        <w:gridCol w:w="2963"/>
        <w:gridCol w:w="3683"/>
      </w:tblGrid>
      <w:tr w:rsidR="009244A0" w:rsidRPr="009244A0" w14:paraId="1386932F" w14:textId="77777777" w:rsidTr="00924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CA73C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Sr. No.</w:t>
            </w:r>
          </w:p>
        </w:tc>
        <w:tc>
          <w:tcPr>
            <w:tcW w:w="0" w:type="auto"/>
            <w:hideMark/>
          </w:tcPr>
          <w:p w14:paraId="71786017" w14:textId="77777777" w:rsidR="009244A0" w:rsidRPr="009244A0" w:rsidRDefault="009244A0" w:rsidP="009244A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Module / Feature</w:t>
            </w:r>
          </w:p>
        </w:tc>
        <w:tc>
          <w:tcPr>
            <w:tcW w:w="0" w:type="auto"/>
            <w:hideMark/>
          </w:tcPr>
          <w:p w14:paraId="320B5482" w14:textId="77777777" w:rsidR="009244A0" w:rsidRPr="009244A0" w:rsidRDefault="009244A0" w:rsidP="009244A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77B5C655" w14:textId="77777777" w:rsidR="009244A0" w:rsidRPr="009244A0" w:rsidRDefault="009244A0" w:rsidP="009244A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Key Functionalities to be Tested</w:t>
            </w:r>
          </w:p>
        </w:tc>
      </w:tr>
      <w:tr w:rsidR="009244A0" w:rsidRPr="009244A0" w14:paraId="3C84644B" w14:textId="77777777" w:rsidTr="00924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91F8F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ACC6E3E" w14:textId="77777777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b/>
                <w:bCs/>
                <w:lang w:val="en-IN"/>
              </w:rPr>
              <w:t>Home Page</w:t>
            </w:r>
          </w:p>
        </w:tc>
        <w:tc>
          <w:tcPr>
            <w:tcW w:w="0" w:type="auto"/>
            <w:hideMark/>
          </w:tcPr>
          <w:p w14:paraId="4FAE0A54" w14:textId="77777777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The landing page displaying featured products and navigation menus.</w:t>
            </w:r>
          </w:p>
        </w:tc>
        <w:tc>
          <w:tcPr>
            <w:tcW w:w="0" w:type="auto"/>
            <w:hideMark/>
          </w:tcPr>
          <w:p w14:paraId="3F0CB176" w14:textId="77777777" w:rsid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Verify all links and menus are accessible</w:t>
            </w:r>
          </w:p>
          <w:p w14:paraId="6DE7DD58" w14:textId="77777777" w:rsid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Validate hero images/slider</w:t>
            </w:r>
          </w:p>
          <w:p w14:paraId="2FECE130" w14:textId="77777777" w:rsid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Verify search bar functionality</w:t>
            </w:r>
          </w:p>
          <w:p w14:paraId="62CF0F22" w14:textId="7323652A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Check footer and header elements.</w:t>
            </w:r>
          </w:p>
        </w:tc>
      </w:tr>
      <w:tr w:rsidR="009244A0" w:rsidRPr="009244A0" w14:paraId="71C07C90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85C06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1BF36A8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b/>
                <w:bCs/>
                <w:lang w:val="en-IN"/>
              </w:rPr>
              <w:t>User Registration &amp; Login</w:t>
            </w:r>
          </w:p>
        </w:tc>
        <w:tc>
          <w:tcPr>
            <w:tcW w:w="0" w:type="auto"/>
            <w:hideMark/>
          </w:tcPr>
          <w:p w14:paraId="7FA0BB1F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Allows users to create an account and log in.</w:t>
            </w:r>
          </w:p>
        </w:tc>
        <w:tc>
          <w:tcPr>
            <w:tcW w:w="0" w:type="auto"/>
            <w:hideMark/>
          </w:tcPr>
          <w:p w14:paraId="59B48E23" w14:textId="77777777" w:rsid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Create new account with valid and invalid inputs.</w:t>
            </w:r>
          </w:p>
          <w:p w14:paraId="4E8227E3" w14:textId="77777777" w:rsid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Login with valid/invalid credentials.</w:t>
            </w:r>
          </w:p>
          <w:p w14:paraId="434B4FCD" w14:textId="77777777" w:rsid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Verify Forgot Password flow.</w:t>
            </w:r>
          </w:p>
          <w:p w14:paraId="54378A46" w14:textId="72410435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Validate input field validations and error messages.</w:t>
            </w:r>
          </w:p>
        </w:tc>
      </w:tr>
      <w:tr w:rsidR="009244A0" w:rsidRPr="009244A0" w14:paraId="71664251" w14:textId="77777777" w:rsidTr="00924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7980D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710E864" w14:textId="77777777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b/>
                <w:bCs/>
                <w:lang w:val="en-IN"/>
              </w:rPr>
              <w:t>My Account Module</w:t>
            </w:r>
          </w:p>
        </w:tc>
        <w:tc>
          <w:tcPr>
            <w:tcW w:w="0" w:type="auto"/>
            <w:hideMark/>
          </w:tcPr>
          <w:p w14:paraId="2EB00A9D" w14:textId="77777777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Displays user details and order information.</w:t>
            </w:r>
          </w:p>
        </w:tc>
        <w:tc>
          <w:tcPr>
            <w:tcW w:w="0" w:type="auto"/>
            <w:hideMark/>
          </w:tcPr>
          <w:p w14:paraId="53C1CC13" w14:textId="77777777" w:rsid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Update profile details.</w:t>
            </w:r>
          </w:p>
          <w:p w14:paraId="52D9B4FB" w14:textId="77777777" w:rsid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View order history.</w:t>
            </w:r>
          </w:p>
          <w:p w14:paraId="10C799D9" w14:textId="77777777" w:rsid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Change password.</w:t>
            </w:r>
          </w:p>
          <w:p w14:paraId="3293F68D" w14:textId="0500F51A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Logout functionality.</w:t>
            </w:r>
          </w:p>
        </w:tc>
      </w:tr>
      <w:tr w:rsidR="009244A0" w:rsidRPr="009244A0" w14:paraId="796398C7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B23BB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566C0BB" w14:textId="08E8103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b/>
                <w:bCs/>
                <w:lang w:val="en-IN"/>
              </w:rPr>
              <w:t xml:space="preserve">Product </w:t>
            </w:r>
            <w:r w:rsidRPr="009244A0">
              <w:rPr>
                <w:b/>
                <w:bCs/>
                <w:lang w:val="en-IN"/>
              </w:rPr>
              <w:t>CatLog</w:t>
            </w:r>
            <w:r w:rsidRPr="009244A0">
              <w:rPr>
                <w:b/>
                <w:bCs/>
                <w:lang w:val="en-IN"/>
              </w:rPr>
              <w:t xml:space="preserve"> / Category Pages</w:t>
            </w:r>
          </w:p>
        </w:tc>
        <w:tc>
          <w:tcPr>
            <w:tcW w:w="0" w:type="auto"/>
            <w:hideMark/>
          </w:tcPr>
          <w:p w14:paraId="01FCB342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Displays products under different categories.</w:t>
            </w:r>
          </w:p>
        </w:tc>
        <w:tc>
          <w:tcPr>
            <w:tcW w:w="0" w:type="auto"/>
            <w:hideMark/>
          </w:tcPr>
          <w:p w14:paraId="63FD3947" w14:textId="77777777" w:rsid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Verify product filters and sorting.</w:t>
            </w:r>
          </w:p>
          <w:p w14:paraId="6F161500" w14:textId="77777777" w:rsid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Validate product count per category.</w:t>
            </w:r>
          </w:p>
          <w:p w14:paraId="56759F0D" w14:textId="048B4D03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Check pagination.</w:t>
            </w:r>
          </w:p>
        </w:tc>
      </w:tr>
      <w:tr w:rsidR="009244A0" w:rsidRPr="009244A0" w14:paraId="2A2072FC" w14:textId="77777777" w:rsidTr="00924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90014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11B4EDCA" w14:textId="77777777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b/>
                <w:bCs/>
                <w:lang w:val="en-IN"/>
              </w:rPr>
              <w:t>Product Details Page</w:t>
            </w:r>
          </w:p>
        </w:tc>
        <w:tc>
          <w:tcPr>
            <w:tcW w:w="0" w:type="auto"/>
            <w:hideMark/>
          </w:tcPr>
          <w:p w14:paraId="65130EDC" w14:textId="77777777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Displays individual product information.</w:t>
            </w:r>
          </w:p>
        </w:tc>
        <w:tc>
          <w:tcPr>
            <w:tcW w:w="0" w:type="auto"/>
            <w:hideMark/>
          </w:tcPr>
          <w:p w14:paraId="526735F0" w14:textId="77777777" w:rsid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Validate product name, image, price, and description.</w:t>
            </w:r>
          </w:p>
          <w:p w14:paraId="2D29EEFF" w14:textId="77777777" w:rsid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Add product to cart</w:t>
            </w:r>
          </w:p>
          <w:p w14:paraId="272DFBC5" w14:textId="3CC2880D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lastRenderedPageBreak/>
              <w:t>- Validate review and rating section.</w:t>
            </w:r>
          </w:p>
        </w:tc>
      </w:tr>
      <w:tr w:rsidR="009244A0" w:rsidRPr="009244A0" w14:paraId="76908387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7ECC9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1173C08D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b/>
                <w:bCs/>
                <w:lang w:val="en-IN"/>
              </w:rPr>
              <w:t>Shopping Cart</w:t>
            </w:r>
          </w:p>
        </w:tc>
        <w:tc>
          <w:tcPr>
            <w:tcW w:w="0" w:type="auto"/>
            <w:hideMark/>
          </w:tcPr>
          <w:p w14:paraId="20AE996C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Displays products selected by the user.</w:t>
            </w:r>
          </w:p>
        </w:tc>
        <w:tc>
          <w:tcPr>
            <w:tcW w:w="0" w:type="auto"/>
            <w:hideMark/>
          </w:tcPr>
          <w:p w14:paraId="6AA4E45D" w14:textId="77777777" w:rsid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Add, update, and remove products.</w:t>
            </w:r>
          </w:p>
          <w:p w14:paraId="06B0D90D" w14:textId="77777777" w:rsid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Verify quantity, subtotal, total, and tax calculation.</w:t>
            </w:r>
          </w:p>
          <w:p w14:paraId="6540808D" w14:textId="52D9C03D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Check “Continue Shopping” and “Checkout” buttons.</w:t>
            </w:r>
          </w:p>
        </w:tc>
      </w:tr>
      <w:tr w:rsidR="009244A0" w:rsidRPr="009244A0" w14:paraId="68CD7B72" w14:textId="77777777" w:rsidTr="00924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2B7DF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6624BA27" w14:textId="77777777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b/>
                <w:bCs/>
                <w:lang w:val="en-IN"/>
              </w:rPr>
              <w:t>Checkout Process</w:t>
            </w:r>
          </w:p>
        </w:tc>
        <w:tc>
          <w:tcPr>
            <w:tcW w:w="0" w:type="auto"/>
            <w:hideMark/>
          </w:tcPr>
          <w:p w14:paraId="2A0669B3" w14:textId="77777777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Allows users to complete the purchase.</w:t>
            </w:r>
          </w:p>
        </w:tc>
        <w:tc>
          <w:tcPr>
            <w:tcW w:w="0" w:type="auto"/>
            <w:hideMark/>
          </w:tcPr>
          <w:p w14:paraId="562B0D67" w14:textId="77777777" w:rsid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Validate guest and registered user checkout.</w:t>
            </w:r>
          </w:p>
          <w:p w14:paraId="4BE120E8" w14:textId="77777777" w:rsid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Verify billing/shipping address forms.</w:t>
            </w:r>
          </w:p>
          <w:p w14:paraId="5311B159" w14:textId="4CAE0ACC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Confirm payment and order summary.</w:t>
            </w:r>
          </w:p>
        </w:tc>
      </w:tr>
      <w:tr w:rsidR="009244A0" w:rsidRPr="009244A0" w14:paraId="0A3D23E5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5B5A2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2C15CCF0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b/>
                <w:bCs/>
                <w:lang w:val="en-IN"/>
              </w:rPr>
              <w:t>Order Confirmation &amp; History</w:t>
            </w:r>
          </w:p>
        </w:tc>
        <w:tc>
          <w:tcPr>
            <w:tcW w:w="0" w:type="auto"/>
            <w:hideMark/>
          </w:tcPr>
          <w:p w14:paraId="5B63D8CB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Shows order details after checkout.</w:t>
            </w:r>
          </w:p>
        </w:tc>
        <w:tc>
          <w:tcPr>
            <w:tcW w:w="0" w:type="auto"/>
            <w:hideMark/>
          </w:tcPr>
          <w:p w14:paraId="33B88E01" w14:textId="77777777" w:rsid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Validate order ID, date, amount, and status.</w:t>
            </w:r>
          </w:p>
          <w:p w14:paraId="2080DA23" w14:textId="16B8343C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Confirm order appears in “Order History.”</w:t>
            </w:r>
          </w:p>
        </w:tc>
      </w:tr>
      <w:tr w:rsidR="009244A0" w:rsidRPr="009244A0" w14:paraId="273F66BE" w14:textId="77777777" w:rsidTr="00924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6BDFD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40037CC9" w14:textId="77777777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b/>
                <w:bCs/>
                <w:lang w:val="en-IN"/>
              </w:rPr>
              <w:t>Contact Us Page</w:t>
            </w:r>
          </w:p>
        </w:tc>
        <w:tc>
          <w:tcPr>
            <w:tcW w:w="0" w:type="auto"/>
            <w:hideMark/>
          </w:tcPr>
          <w:p w14:paraId="60D6F7BF" w14:textId="77777777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Allows users to send queries to the support team.</w:t>
            </w:r>
          </w:p>
        </w:tc>
        <w:tc>
          <w:tcPr>
            <w:tcW w:w="0" w:type="auto"/>
            <w:hideMark/>
          </w:tcPr>
          <w:p w14:paraId="2C824F71" w14:textId="77777777" w:rsid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Validate mandatory fields and error messages.</w:t>
            </w:r>
          </w:p>
          <w:p w14:paraId="31EB343A" w14:textId="4A2C9CA5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Verify success message after form submission.</w:t>
            </w:r>
          </w:p>
        </w:tc>
      </w:tr>
      <w:tr w:rsidR="009244A0" w:rsidRPr="009244A0" w14:paraId="005C41EA" w14:textId="77777777" w:rsidTr="0092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5606A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546090BB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b/>
                <w:bCs/>
                <w:lang w:val="en-IN"/>
              </w:rPr>
              <w:t>UI &amp; Usability</w:t>
            </w:r>
          </w:p>
        </w:tc>
        <w:tc>
          <w:tcPr>
            <w:tcW w:w="0" w:type="auto"/>
            <w:hideMark/>
          </w:tcPr>
          <w:p w14:paraId="179D480D" w14:textId="77777777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Ensures consistency and proper layout across pages.</w:t>
            </w:r>
          </w:p>
        </w:tc>
        <w:tc>
          <w:tcPr>
            <w:tcW w:w="0" w:type="auto"/>
            <w:hideMark/>
          </w:tcPr>
          <w:p w14:paraId="76E3BC0D" w14:textId="77777777" w:rsid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 xml:space="preserve">- Verify font, </w:t>
            </w:r>
            <w:proofErr w:type="spellStart"/>
            <w:r w:rsidRPr="009244A0">
              <w:rPr>
                <w:lang w:val="en-IN"/>
              </w:rPr>
              <w:t>color</w:t>
            </w:r>
            <w:proofErr w:type="spellEnd"/>
            <w:r w:rsidRPr="009244A0">
              <w:rPr>
                <w:lang w:val="en-IN"/>
              </w:rPr>
              <w:t>, and element alignment.</w:t>
            </w:r>
          </w:p>
          <w:p w14:paraId="07E1E6B4" w14:textId="1E2E724D" w:rsidR="009244A0" w:rsidRPr="009244A0" w:rsidRDefault="009244A0" w:rsidP="009244A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Validate responsiveness across browsers.</w:t>
            </w:r>
          </w:p>
        </w:tc>
      </w:tr>
      <w:tr w:rsidR="009244A0" w:rsidRPr="009244A0" w14:paraId="0782C282" w14:textId="77777777" w:rsidTr="00924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95C29" w14:textId="77777777" w:rsidR="009244A0" w:rsidRPr="009244A0" w:rsidRDefault="009244A0" w:rsidP="009244A0">
            <w:pPr>
              <w:spacing w:after="320" w:line="300" w:lineRule="auto"/>
              <w:rPr>
                <w:lang w:val="en-IN"/>
              </w:rPr>
            </w:pPr>
            <w:r w:rsidRPr="009244A0">
              <w:rPr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75318CE6" w14:textId="77777777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b/>
                <w:bCs/>
                <w:lang w:val="en-IN"/>
              </w:rPr>
              <w:t>Automation Regression Suite</w:t>
            </w:r>
          </w:p>
        </w:tc>
        <w:tc>
          <w:tcPr>
            <w:tcW w:w="0" w:type="auto"/>
            <w:hideMark/>
          </w:tcPr>
          <w:p w14:paraId="08F75376" w14:textId="77777777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Automates core functional flows.</w:t>
            </w:r>
          </w:p>
        </w:tc>
        <w:tc>
          <w:tcPr>
            <w:tcW w:w="0" w:type="auto"/>
            <w:hideMark/>
          </w:tcPr>
          <w:p w14:paraId="21D675A1" w14:textId="77777777" w:rsidR="00F03F05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>- Automate Registration, Login, Add to Cart, Checkout.</w:t>
            </w:r>
          </w:p>
          <w:p w14:paraId="13498BBE" w14:textId="593A04C9" w:rsidR="009244A0" w:rsidRPr="009244A0" w:rsidRDefault="009244A0" w:rsidP="009244A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44A0">
              <w:rPr>
                <w:lang w:val="en-IN"/>
              </w:rPr>
              <w:t xml:space="preserve">- Integrate Extent Reports &amp; Screenshots for </w:t>
            </w:r>
            <w:proofErr w:type="gramStart"/>
            <w:r w:rsidRPr="009244A0">
              <w:rPr>
                <w:lang w:val="en-IN"/>
              </w:rPr>
              <w:t>failures.-</w:t>
            </w:r>
            <w:proofErr w:type="gramEnd"/>
            <w:r w:rsidRPr="009244A0">
              <w:rPr>
                <w:lang w:val="en-IN"/>
              </w:rPr>
              <w:t xml:space="preserve"> Run regression suite on Jenkins.</w:t>
            </w:r>
          </w:p>
        </w:tc>
      </w:tr>
    </w:tbl>
    <w:p w14:paraId="6673837C" w14:textId="77777777" w:rsidR="009244A0" w:rsidRDefault="009244A0" w:rsidP="009244A0">
      <w:pPr>
        <w:rPr>
          <w:lang w:val="en-IN"/>
        </w:rPr>
      </w:pPr>
    </w:p>
    <w:p w14:paraId="1A2D8F66" w14:textId="77777777" w:rsidR="009244A0" w:rsidRDefault="009244A0" w:rsidP="009244A0">
      <w:pPr>
        <w:rPr>
          <w:lang w:val="en-IN"/>
        </w:rPr>
      </w:pPr>
    </w:p>
    <w:p w14:paraId="1FE0D6D1" w14:textId="77777777" w:rsidR="00F03F05" w:rsidRDefault="00F03F05" w:rsidP="009244A0">
      <w:pPr>
        <w:rPr>
          <w:lang w:val="en-IN"/>
        </w:rPr>
      </w:pPr>
    </w:p>
    <w:p w14:paraId="3732207B" w14:textId="77777777" w:rsidR="00F03F05" w:rsidRDefault="00F03F05" w:rsidP="009244A0">
      <w:pPr>
        <w:rPr>
          <w:lang w:val="en-IN"/>
        </w:rPr>
      </w:pPr>
    </w:p>
    <w:p w14:paraId="50FE3BCD" w14:textId="77777777" w:rsidR="00F03F05" w:rsidRDefault="00F03F05" w:rsidP="009244A0">
      <w:pPr>
        <w:rPr>
          <w:lang w:val="en-IN"/>
        </w:rPr>
      </w:pPr>
    </w:p>
    <w:p w14:paraId="4639B9B4" w14:textId="77777777" w:rsidR="00F03F05" w:rsidRPr="00F03F05" w:rsidRDefault="00F03F05" w:rsidP="00F03F05">
      <w:pPr>
        <w:rPr>
          <w:b/>
          <w:bCs/>
          <w:sz w:val="36"/>
          <w:szCs w:val="36"/>
          <w:lang w:val="en-IN"/>
        </w:rPr>
      </w:pPr>
      <w:r w:rsidRPr="00F03F05">
        <w:rPr>
          <w:b/>
          <w:bCs/>
          <w:sz w:val="36"/>
          <w:szCs w:val="36"/>
          <w:lang w:val="en-IN"/>
        </w:rPr>
        <w:lastRenderedPageBreak/>
        <w:t>5. Test Approach / Strategy</w:t>
      </w:r>
    </w:p>
    <w:p w14:paraId="2F95F606" w14:textId="77777777" w:rsidR="00F03F05" w:rsidRDefault="00F03F05" w:rsidP="00F03F05">
      <w:pPr>
        <w:rPr>
          <w:sz w:val="24"/>
          <w:szCs w:val="24"/>
          <w:lang w:val="en-IN"/>
        </w:rPr>
      </w:pPr>
      <w:r w:rsidRPr="00F03F05">
        <w:rPr>
          <w:sz w:val="24"/>
          <w:szCs w:val="24"/>
          <w:lang w:val="en-IN"/>
        </w:rPr>
        <w:t xml:space="preserve">This section describes the overall testing approach, including the levels, types, and methods of testing that will be applied to the </w:t>
      </w:r>
      <w:proofErr w:type="spellStart"/>
      <w:r w:rsidRPr="00F03F05">
        <w:rPr>
          <w:b/>
          <w:bCs/>
          <w:sz w:val="24"/>
          <w:szCs w:val="24"/>
          <w:lang w:val="en-IN"/>
        </w:rPr>
        <w:t>TutorialNinja</w:t>
      </w:r>
      <w:proofErr w:type="spellEnd"/>
      <w:r w:rsidRPr="00F03F05">
        <w:rPr>
          <w:b/>
          <w:bCs/>
          <w:sz w:val="24"/>
          <w:szCs w:val="24"/>
          <w:lang w:val="en-IN"/>
        </w:rPr>
        <w:t xml:space="preserve"> E-Commerce Website</w:t>
      </w:r>
      <w:r w:rsidRPr="00F03F05">
        <w:rPr>
          <w:sz w:val="24"/>
          <w:szCs w:val="24"/>
          <w:lang w:val="en-IN"/>
        </w:rPr>
        <w:t>.</w:t>
      </w:r>
    </w:p>
    <w:p w14:paraId="399A52B0" w14:textId="4C6D197E" w:rsidR="00F03F05" w:rsidRPr="00F03F05" w:rsidRDefault="00F03F05" w:rsidP="00F03F05">
      <w:pPr>
        <w:rPr>
          <w:b/>
          <w:bCs/>
          <w:sz w:val="28"/>
          <w:szCs w:val="28"/>
          <w:lang w:val="en-IN"/>
        </w:rPr>
      </w:pPr>
      <w:r w:rsidRPr="00F03F05">
        <w:rPr>
          <w:b/>
          <w:bCs/>
          <w:sz w:val="28"/>
          <w:szCs w:val="28"/>
        </w:rPr>
        <w:t>5.1 Testing Levels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12"/>
        <w:gridCol w:w="3544"/>
        <w:gridCol w:w="3494"/>
      </w:tblGrid>
      <w:tr w:rsidR="00F03F05" w:rsidRPr="00F03F05" w14:paraId="283E38B7" w14:textId="77777777" w:rsidTr="00F03F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C456B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Level</w:t>
            </w:r>
          </w:p>
        </w:tc>
        <w:tc>
          <w:tcPr>
            <w:tcW w:w="0" w:type="auto"/>
            <w:gridSpan w:val="2"/>
            <w:hideMark/>
          </w:tcPr>
          <w:p w14:paraId="3DB01C66" w14:textId="77777777" w:rsidR="00F03F05" w:rsidRPr="00F03F05" w:rsidRDefault="00F03F05" w:rsidP="00F03F05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Description</w:t>
            </w:r>
          </w:p>
        </w:tc>
      </w:tr>
      <w:tr w:rsidR="00F03F05" w:rsidRPr="00F03F05" w14:paraId="3F89F221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29F24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Unit Testing</w:t>
            </w:r>
          </w:p>
        </w:tc>
        <w:tc>
          <w:tcPr>
            <w:tcW w:w="0" w:type="auto"/>
            <w:gridSpan w:val="2"/>
            <w:hideMark/>
          </w:tcPr>
          <w:p w14:paraId="4370200A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Performed by developers to verify individual components or functions. QA team will review results if shared.</w:t>
            </w:r>
          </w:p>
        </w:tc>
      </w:tr>
      <w:tr w:rsidR="00F03F05" w:rsidRPr="00F03F05" w14:paraId="6649EF17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AB54E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Integration Testing</w:t>
            </w:r>
          </w:p>
        </w:tc>
        <w:tc>
          <w:tcPr>
            <w:tcW w:w="0" w:type="auto"/>
            <w:gridSpan w:val="2"/>
            <w:hideMark/>
          </w:tcPr>
          <w:p w14:paraId="5DAA3897" w14:textId="77777777" w:rsidR="00F03F05" w:rsidRPr="00F03F05" w:rsidRDefault="00F03F05" w:rsidP="00F03F05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Ensures that data flows correctly between modules (e.g., from Product Page → Cart → Checkout).</w:t>
            </w:r>
          </w:p>
        </w:tc>
      </w:tr>
      <w:tr w:rsidR="00F03F05" w:rsidRPr="00F03F05" w14:paraId="64EA25EC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63752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System Testing</w:t>
            </w:r>
          </w:p>
        </w:tc>
        <w:tc>
          <w:tcPr>
            <w:tcW w:w="0" w:type="auto"/>
            <w:gridSpan w:val="2"/>
            <w:hideMark/>
          </w:tcPr>
          <w:p w14:paraId="15652932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Conducted by QA to validate the end-to-end functionality of the entire web application.</w:t>
            </w:r>
          </w:p>
        </w:tc>
      </w:tr>
      <w:tr w:rsidR="00F03F05" w:rsidRPr="00F03F05" w14:paraId="2A6BB62B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DC8DF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Regression Testing</w:t>
            </w:r>
          </w:p>
        </w:tc>
        <w:tc>
          <w:tcPr>
            <w:tcW w:w="0" w:type="auto"/>
            <w:gridSpan w:val="2"/>
            <w:hideMark/>
          </w:tcPr>
          <w:p w14:paraId="5CCFC955" w14:textId="77777777" w:rsidR="00F03F05" w:rsidRPr="00F03F05" w:rsidRDefault="00F03F05" w:rsidP="00F03F05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Conducted after every release or defect fix to ensure existing functionality remains unaffected.</w:t>
            </w:r>
          </w:p>
        </w:tc>
      </w:tr>
      <w:tr w:rsidR="00F03F05" w:rsidRPr="00F03F05" w14:paraId="40D19DC6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865DE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User Acceptance Testing (UAT)</w:t>
            </w:r>
          </w:p>
        </w:tc>
        <w:tc>
          <w:tcPr>
            <w:tcW w:w="0" w:type="auto"/>
            <w:gridSpan w:val="2"/>
            <w:hideMark/>
          </w:tcPr>
          <w:p w14:paraId="6BA8ABBF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To be performed by the business or client team after QA sign-off, validating system readiness for production.</w:t>
            </w:r>
          </w:p>
        </w:tc>
      </w:tr>
      <w:tr w:rsidR="00F03F05" w:rsidRPr="00F03F05" w14:paraId="0D5A31BB" w14:textId="77777777" w:rsidTr="00F03F05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28E5A791" w14:textId="7F01A9E6" w:rsidR="00F03F05" w:rsidRPr="00F03F05" w:rsidRDefault="00F03F05" w:rsidP="00F03F05">
            <w:pPr>
              <w:rPr>
                <w:b w:val="0"/>
                <w:bCs w:val="0"/>
                <w:sz w:val="28"/>
                <w:szCs w:val="28"/>
                <w:lang w:val="en-IN"/>
              </w:rPr>
            </w:pPr>
            <w:r w:rsidRPr="00F03F05">
              <w:rPr>
                <w:b w:val="0"/>
                <w:bCs w:val="0"/>
                <w:sz w:val="28"/>
                <w:szCs w:val="28"/>
                <w:lang w:val="en-IN"/>
              </w:rPr>
              <w:t xml:space="preserve"> </w:t>
            </w:r>
            <w:r w:rsidRPr="00F03F05">
              <w:rPr>
                <w:b w:val="0"/>
                <w:bCs w:val="0"/>
                <w:sz w:val="28"/>
                <w:szCs w:val="28"/>
                <w:lang w:val="en-IN"/>
              </w:rPr>
              <w:t>5.2 Testing Types</w:t>
            </w:r>
          </w:p>
        </w:tc>
      </w:tr>
      <w:tr w:rsidR="00F03F05" w:rsidRPr="00F03F05" w14:paraId="54CF072C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B55F4" w14:textId="77777777" w:rsidR="00F03F05" w:rsidRPr="00F03F05" w:rsidRDefault="00F03F05" w:rsidP="00F03F0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Testing Type</w:t>
            </w:r>
          </w:p>
        </w:tc>
        <w:tc>
          <w:tcPr>
            <w:tcW w:w="0" w:type="auto"/>
            <w:gridSpan w:val="2"/>
            <w:hideMark/>
          </w:tcPr>
          <w:p w14:paraId="462D597E" w14:textId="77777777" w:rsidR="00F03F05" w:rsidRPr="00F03F05" w:rsidRDefault="00F03F05" w:rsidP="00F03F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IN" w:eastAsia="en-IN"/>
              </w:rPr>
              <w:t>Purpose</w:t>
            </w:r>
          </w:p>
        </w:tc>
      </w:tr>
      <w:tr w:rsidR="00F03F05" w:rsidRPr="00F03F05" w14:paraId="310ABD1F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2F901" w14:textId="77777777" w:rsidR="00F03F05" w:rsidRPr="00F03F05" w:rsidRDefault="00F03F05" w:rsidP="00F03F0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Functional Testing</w:t>
            </w:r>
          </w:p>
        </w:tc>
        <w:tc>
          <w:tcPr>
            <w:tcW w:w="0" w:type="auto"/>
            <w:gridSpan w:val="2"/>
            <w:hideMark/>
          </w:tcPr>
          <w:p w14:paraId="7B2762EB" w14:textId="77777777" w:rsidR="00F03F05" w:rsidRPr="00F03F05" w:rsidRDefault="00F03F05" w:rsidP="00F0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To ensure all features work according to business requirements.</w:t>
            </w:r>
          </w:p>
        </w:tc>
      </w:tr>
      <w:tr w:rsidR="00F03F05" w:rsidRPr="00F03F05" w14:paraId="377277E6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60989" w14:textId="77777777" w:rsidR="00F03F05" w:rsidRPr="00F03F05" w:rsidRDefault="00F03F05" w:rsidP="00F03F0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UI Testing</w:t>
            </w:r>
          </w:p>
        </w:tc>
        <w:tc>
          <w:tcPr>
            <w:tcW w:w="0" w:type="auto"/>
            <w:gridSpan w:val="2"/>
            <w:hideMark/>
          </w:tcPr>
          <w:p w14:paraId="76A873E1" w14:textId="77777777" w:rsidR="00F03F05" w:rsidRPr="00F03F05" w:rsidRDefault="00F03F05" w:rsidP="00F03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 xml:space="preserve">To validate the user interface elements, layout, </w:t>
            </w:r>
            <w:proofErr w:type="spellStart"/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colors</w:t>
            </w:r>
            <w:proofErr w:type="spellEnd"/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, fonts, and responsiveness.</w:t>
            </w:r>
          </w:p>
        </w:tc>
      </w:tr>
      <w:tr w:rsidR="00F03F05" w:rsidRPr="00F03F05" w14:paraId="0379F524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E8174" w14:textId="77777777" w:rsidR="00F03F05" w:rsidRPr="00F03F05" w:rsidRDefault="00F03F05" w:rsidP="00F03F0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Cross-Browser Testing</w:t>
            </w:r>
          </w:p>
        </w:tc>
        <w:tc>
          <w:tcPr>
            <w:tcW w:w="0" w:type="auto"/>
            <w:gridSpan w:val="2"/>
            <w:hideMark/>
          </w:tcPr>
          <w:p w14:paraId="5369233E" w14:textId="77777777" w:rsidR="00F03F05" w:rsidRPr="00F03F05" w:rsidRDefault="00F03F05" w:rsidP="00F0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To ensure the application behaves consistently across browsers (Chrome, Firefox, Edge).</w:t>
            </w:r>
          </w:p>
        </w:tc>
      </w:tr>
      <w:tr w:rsidR="00F03F05" w:rsidRPr="00F03F05" w14:paraId="3321F23F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E23F7" w14:textId="77777777" w:rsidR="00F03F05" w:rsidRPr="00F03F05" w:rsidRDefault="00F03F05" w:rsidP="00F03F0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API Testing</w:t>
            </w:r>
          </w:p>
        </w:tc>
        <w:tc>
          <w:tcPr>
            <w:tcW w:w="0" w:type="auto"/>
            <w:gridSpan w:val="2"/>
            <w:hideMark/>
          </w:tcPr>
          <w:p w14:paraId="3176BC48" w14:textId="77777777" w:rsidR="00F03F05" w:rsidRPr="00F03F05" w:rsidRDefault="00F03F05" w:rsidP="00F03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To validate backend REST APIs using Postman / REST-assured for correctness of data and response codes.</w:t>
            </w:r>
          </w:p>
        </w:tc>
      </w:tr>
      <w:tr w:rsidR="00F03F05" w:rsidRPr="00F03F05" w14:paraId="7F7489A9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7176E" w14:textId="77777777" w:rsidR="00F03F05" w:rsidRPr="00F03F05" w:rsidRDefault="00F03F05" w:rsidP="00F03F0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Smoke Testing</w:t>
            </w:r>
          </w:p>
        </w:tc>
        <w:tc>
          <w:tcPr>
            <w:tcW w:w="0" w:type="auto"/>
            <w:gridSpan w:val="2"/>
            <w:hideMark/>
          </w:tcPr>
          <w:p w14:paraId="002AA7D0" w14:textId="77777777" w:rsidR="00F03F05" w:rsidRPr="00F03F05" w:rsidRDefault="00F03F05" w:rsidP="00F0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To verify critical functionalities of the application are working after each build deployment.</w:t>
            </w:r>
          </w:p>
        </w:tc>
      </w:tr>
      <w:tr w:rsidR="00F03F05" w:rsidRPr="00F03F05" w14:paraId="0F36F3D3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213F4" w14:textId="77777777" w:rsidR="00F03F05" w:rsidRPr="00F03F05" w:rsidRDefault="00F03F05" w:rsidP="00F03F0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Sanity Testing</w:t>
            </w:r>
          </w:p>
        </w:tc>
        <w:tc>
          <w:tcPr>
            <w:tcW w:w="0" w:type="auto"/>
            <w:gridSpan w:val="2"/>
            <w:hideMark/>
          </w:tcPr>
          <w:p w14:paraId="7A544DBB" w14:textId="77777777" w:rsidR="00F03F05" w:rsidRPr="00F03F05" w:rsidRDefault="00F03F05" w:rsidP="00F03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To validate specific bug fixes or new modules after deployment.</w:t>
            </w:r>
          </w:p>
        </w:tc>
      </w:tr>
      <w:tr w:rsidR="00F03F05" w:rsidRPr="00F03F05" w14:paraId="156940AB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4A6EA" w14:textId="77777777" w:rsidR="00F03F05" w:rsidRPr="00F03F05" w:rsidRDefault="00F03F05" w:rsidP="00F03F0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Regression Testing</w:t>
            </w:r>
          </w:p>
        </w:tc>
        <w:tc>
          <w:tcPr>
            <w:tcW w:w="0" w:type="auto"/>
            <w:gridSpan w:val="2"/>
            <w:hideMark/>
          </w:tcPr>
          <w:p w14:paraId="60F440DD" w14:textId="77777777" w:rsidR="00F03F05" w:rsidRPr="00F03F05" w:rsidRDefault="00F03F05" w:rsidP="00F0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Automated scripts will be executed to ensure previously tested modules are stable.</w:t>
            </w:r>
          </w:p>
        </w:tc>
      </w:tr>
      <w:tr w:rsidR="00F03F05" w:rsidRPr="00F03F05" w14:paraId="2F700B58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2A68F" w14:textId="77777777" w:rsidR="00F03F05" w:rsidRPr="00F03F05" w:rsidRDefault="00F03F05" w:rsidP="00F03F0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Negative Testing</w:t>
            </w:r>
          </w:p>
        </w:tc>
        <w:tc>
          <w:tcPr>
            <w:tcW w:w="0" w:type="auto"/>
            <w:gridSpan w:val="2"/>
            <w:hideMark/>
          </w:tcPr>
          <w:p w14:paraId="6F1C6588" w14:textId="77777777" w:rsidR="00F03F05" w:rsidRPr="00F03F05" w:rsidRDefault="00F03F05" w:rsidP="00F03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To ensure that the system handles invalid inputs gracefully (e.g., invalid login, negative quantities).</w:t>
            </w:r>
          </w:p>
        </w:tc>
      </w:tr>
      <w:tr w:rsidR="00F03F05" w:rsidRPr="00F03F05" w14:paraId="65487B4D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FFFF7" w14:textId="77777777" w:rsidR="00F03F05" w:rsidRPr="00F03F05" w:rsidRDefault="00F03F05" w:rsidP="00F03F0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Data Validation Testing</w:t>
            </w:r>
          </w:p>
        </w:tc>
        <w:tc>
          <w:tcPr>
            <w:tcW w:w="0" w:type="auto"/>
            <w:gridSpan w:val="2"/>
            <w:hideMark/>
          </w:tcPr>
          <w:p w14:paraId="7BBB8E21" w14:textId="77777777" w:rsidR="00F03F05" w:rsidRPr="00F03F05" w:rsidRDefault="00F03F05" w:rsidP="00F0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To confirm data integrity between UI and backend (database checks where applicable).</w:t>
            </w:r>
          </w:p>
        </w:tc>
      </w:tr>
    </w:tbl>
    <w:p w14:paraId="40AFE121" w14:textId="77777777" w:rsidR="00F03F05" w:rsidRDefault="00F03F05" w:rsidP="009244A0">
      <w:pPr>
        <w:rPr>
          <w:lang w:val="en-IN"/>
        </w:rPr>
      </w:pPr>
    </w:p>
    <w:p w14:paraId="5D8807D5" w14:textId="77777777" w:rsidR="00F03F05" w:rsidRDefault="00F03F05" w:rsidP="009244A0">
      <w:pPr>
        <w:rPr>
          <w:lang w:val="en-IN"/>
        </w:rPr>
      </w:pPr>
    </w:p>
    <w:p w14:paraId="3704F534" w14:textId="77777777" w:rsidR="00F03F05" w:rsidRDefault="00F03F05" w:rsidP="009244A0">
      <w:pPr>
        <w:rPr>
          <w:lang w:val="en-IN"/>
        </w:rPr>
      </w:pPr>
    </w:p>
    <w:p w14:paraId="28E8470E" w14:textId="69AD22F5" w:rsidR="00F03F05" w:rsidRPr="00F03F05" w:rsidRDefault="00F03F05" w:rsidP="009244A0">
      <w:pPr>
        <w:rPr>
          <w:sz w:val="28"/>
          <w:szCs w:val="28"/>
          <w:lang w:val="en-IN"/>
        </w:rPr>
      </w:pPr>
      <w:r w:rsidRPr="00F03F05">
        <w:rPr>
          <w:sz w:val="28"/>
          <w:szCs w:val="28"/>
          <w:lang w:val="en-IN"/>
        </w:rPr>
        <w:lastRenderedPageBreak/>
        <w:t>5.3 Test Design Techniques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7"/>
        <w:gridCol w:w="5587"/>
      </w:tblGrid>
      <w:tr w:rsidR="00F03F05" w:rsidRPr="00F03F05" w14:paraId="2BC95C6D" w14:textId="77777777" w:rsidTr="00F03F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F5DC6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Technique</w:t>
            </w:r>
          </w:p>
        </w:tc>
        <w:tc>
          <w:tcPr>
            <w:tcW w:w="0" w:type="auto"/>
            <w:hideMark/>
          </w:tcPr>
          <w:p w14:paraId="47CD5882" w14:textId="77777777" w:rsidR="00F03F05" w:rsidRPr="00F03F05" w:rsidRDefault="00F03F05" w:rsidP="00F03F05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 xml:space="preserve">Usage in </w:t>
            </w:r>
            <w:proofErr w:type="spellStart"/>
            <w:r w:rsidRPr="00F03F05">
              <w:rPr>
                <w:lang w:val="en-IN"/>
              </w:rPr>
              <w:t>TutorialNinja</w:t>
            </w:r>
            <w:proofErr w:type="spellEnd"/>
          </w:p>
        </w:tc>
      </w:tr>
      <w:tr w:rsidR="00F03F05" w:rsidRPr="00F03F05" w14:paraId="6A703E7F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B9C55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Equivalence Partitioning</w:t>
            </w:r>
          </w:p>
        </w:tc>
        <w:tc>
          <w:tcPr>
            <w:tcW w:w="0" w:type="auto"/>
            <w:hideMark/>
          </w:tcPr>
          <w:p w14:paraId="77D967CE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Used for validating input fields such as email, password, quantity, etc.</w:t>
            </w:r>
          </w:p>
        </w:tc>
      </w:tr>
      <w:tr w:rsidR="00F03F05" w:rsidRPr="00F03F05" w14:paraId="14D2A877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A874B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Boundary Value Analysis</w:t>
            </w:r>
          </w:p>
        </w:tc>
        <w:tc>
          <w:tcPr>
            <w:tcW w:w="0" w:type="auto"/>
            <w:hideMark/>
          </w:tcPr>
          <w:p w14:paraId="67C53D6F" w14:textId="77777777" w:rsidR="00F03F05" w:rsidRPr="00F03F05" w:rsidRDefault="00F03F05" w:rsidP="00F03F05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Used for quantity, price, and text length fields.</w:t>
            </w:r>
          </w:p>
        </w:tc>
      </w:tr>
      <w:tr w:rsidR="00F03F05" w:rsidRPr="00F03F05" w14:paraId="7A0F0E6A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5883D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Decision Table Testing</w:t>
            </w:r>
          </w:p>
        </w:tc>
        <w:tc>
          <w:tcPr>
            <w:tcW w:w="0" w:type="auto"/>
            <w:hideMark/>
          </w:tcPr>
          <w:p w14:paraId="3398700A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Used for checkout and payment workflows.</w:t>
            </w:r>
          </w:p>
        </w:tc>
      </w:tr>
      <w:tr w:rsidR="00F03F05" w:rsidRPr="00F03F05" w14:paraId="4C46A058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8F018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Error Guessing</w:t>
            </w:r>
          </w:p>
        </w:tc>
        <w:tc>
          <w:tcPr>
            <w:tcW w:w="0" w:type="auto"/>
            <w:hideMark/>
          </w:tcPr>
          <w:p w14:paraId="220F9EAA" w14:textId="77777777" w:rsidR="00F03F05" w:rsidRPr="00F03F05" w:rsidRDefault="00F03F05" w:rsidP="00F03F05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Used based on tester’s experience for identifying hidden defects.</w:t>
            </w:r>
          </w:p>
        </w:tc>
      </w:tr>
    </w:tbl>
    <w:p w14:paraId="25757992" w14:textId="77777777" w:rsidR="00F03F05" w:rsidRPr="009244A0" w:rsidRDefault="00F03F05" w:rsidP="009244A0">
      <w:pPr>
        <w:rPr>
          <w:lang w:val="en-IN"/>
        </w:rPr>
      </w:pPr>
    </w:p>
    <w:p w14:paraId="2D596DFE" w14:textId="77777777" w:rsidR="00F03F05" w:rsidRPr="00F03F05" w:rsidRDefault="00F03F05" w:rsidP="00F03F05">
      <w:pPr>
        <w:rPr>
          <w:sz w:val="28"/>
          <w:szCs w:val="28"/>
          <w:lang w:val="en-IN"/>
        </w:rPr>
      </w:pPr>
      <w:r w:rsidRPr="00F03F05">
        <w:rPr>
          <w:sz w:val="28"/>
          <w:szCs w:val="28"/>
          <w:lang w:val="en-IN"/>
        </w:rPr>
        <w:t>5.4 Test Execution Approach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64"/>
        <w:gridCol w:w="7686"/>
      </w:tblGrid>
      <w:tr w:rsidR="00F03F05" w:rsidRPr="00F03F05" w14:paraId="567D2817" w14:textId="77777777" w:rsidTr="00F03F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90450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Aspect</w:t>
            </w:r>
          </w:p>
        </w:tc>
        <w:tc>
          <w:tcPr>
            <w:tcW w:w="0" w:type="auto"/>
            <w:hideMark/>
          </w:tcPr>
          <w:p w14:paraId="22273DDE" w14:textId="77777777" w:rsidR="00F03F05" w:rsidRPr="00F03F05" w:rsidRDefault="00F03F05" w:rsidP="00F03F05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Description</w:t>
            </w:r>
          </w:p>
        </w:tc>
      </w:tr>
      <w:tr w:rsidR="00F03F05" w:rsidRPr="00F03F05" w14:paraId="48990415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7EE46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Manual Testing</w:t>
            </w:r>
          </w:p>
        </w:tc>
        <w:tc>
          <w:tcPr>
            <w:tcW w:w="0" w:type="auto"/>
            <w:hideMark/>
          </w:tcPr>
          <w:p w14:paraId="05FCA6D6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 xml:space="preserve">All functional test cases will first be executed manually to validate new features and UI </w:t>
            </w:r>
            <w:proofErr w:type="spellStart"/>
            <w:r w:rsidRPr="00F03F05">
              <w:rPr>
                <w:lang w:val="en-IN"/>
              </w:rPr>
              <w:t>behavior</w:t>
            </w:r>
            <w:proofErr w:type="spellEnd"/>
            <w:r w:rsidRPr="00F03F05">
              <w:rPr>
                <w:lang w:val="en-IN"/>
              </w:rPr>
              <w:t>.</w:t>
            </w:r>
          </w:p>
        </w:tc>
      </w:tr>
      <w:tr w:rsidR="00F03F05" w:rsidRPr="00F03F05" w14:paraId="351F12BC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E7724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Automation Testing</w:t>
            </w:r>
          </w:p>
        </w:tc>
        <w:tc>
          <w:tcPr>
            <w:tcW w:w="0" w:type="auto"/>
            <w:hideMark/>
          </w:tcPr>
          <w:p w14:paraId="446D6DEE" w14:textId="77777777" w:rsidR="00F03F05" w:rsidRPr="00F03F05" w:rsidRDefault="00F03F05" w:rsidP="00F03F05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 xml:space="preserve">Core regression and smoke test cases will be automated using </w:t>
            </w:r>
            <w:r w:rsidRPr="00F03F05">
              <w:rPr>
                <w:b/>
                <w:bCs/>
                <w:lang w:val="en-IN"/>
              </w:rPr>
              <w:t xml:space="preserve">Selenium WebDriver, TestNG, Maven, Cucumber BDD, and </w:t>
            </w:r>
            <w:proofErr w:type="spellStart"/>
            <w:r w:rsidRPr="00F03F05">
              <w:rPr>
                <w:b/>
                <w:bCs/>
                <w:lang w:val="en-IN"/>
              </w:rPr>
              <w:t>PageFactory</w:t>
            </w:r>
            <w:proofErr w:type="spellEnd"/>
            <w:r w:rsidRPr="00F03F05">
              <w:rPr>
                <w:lang w:val="en-IN"/>
              </w:rPr>
              <w:t>.</w:t>
            </w:r>
          </w:p>
        </w:tc>
      </w:tr>
      <w:tr w:rsidR="00F03F05" w:rsidRPr="00F03F05" w14:paraId="201BC984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E96E2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Build Integration</w:t>
            </w:r>
          </w:p>
        </w:tc>
        <w:tc>
          <w:tcPr>
            <w:tcW w:w="0" w:type="auto"/>
            <w:hideMark/>
          </w:tcPr>
          <w:p w14:paraId="248F14C0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Jenkins will be used for continuous integration and automated test execution on every build.</w:t>
            </w:r>
          </w:p>
        </w:tc>
      </w:tr>
      <w:tr w:rsidR="00F03F05" w:rsidRPr="00F03F05" w14:paraId="6E3E9EFC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E9688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Reporting</w:t>
            </w:r>
          </w:p>
        </w:tc>
        <w:tc>
          <w:tcPr>
            <w:tcW w:w="0" w:type="auto"/>
            <w:hideMark/>
          </w:tcPr>
          <w:p w14:paraId="7BB1C77A" w14:textId="77777777" w:rsidR="00F03F05" w:rsidRPr="00F03F05" w:rsidRDefault="00F03F05" w:rsidP="00F03F05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Extent Reports will capture execution logs and screenshots for pass/fail results.</w:t>
            </w:r>
          </w:p>
        </w:tc>
      </w:tr>
      <w:tr w:rsidR="00F03F05" w:rsidRPr="00F03F05" w14:paraId="38B79C30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61990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Defect Tracking</w:t>
            </w:r>
          </w:p>
        </w:tc>
        <w:tc>
          <w:tcPr>
            <w:tcW w:w="0" w:type="auto"/>
            <w:hideMark/>
          </w:tcPr>
          <w:p w14:paraId="2EEF986F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Defects will be logged and tracked in JIRA until closure.</w:t>
            </w:r>
          </w:p>
        </w:tc>
      </w:tr>
      <w:tr w:rsidR="00F03F05" w:rsidRPr="00F03F05" w14:paraId="4DBE4F9C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FAA50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Test Data</w:t>
            </w:r>
          </w:p>
        </w:tc>
        <w:tc>
          <w:tcPr>
            <w:tcW w:w="0" w:type="auto"/>
            <w:hideMark/>
          </w:tcPr>
          <w:p w14:paraId="6365A6D6" w14:textId="77777777" w:rsidR="00F03F05" w:rsidRPr="00F03F05" w:rsidRDefault="00F03F05" w:rsidP="00F03F05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Managed via Excel/Properties files and generated dynamically using Java Faker for automation.</w:t>
            </w:r>
          </w:p>
        </w:tc>
      </w:tr>
    </w:tbl>
    <w:p w14:paraId="0B7B8870" w14:textId="3A7FCFCB" w:rsidR="009244A0" w:rsidRDefault="009244A0" w:rsidP="009244A0"/>
    <w:p w14:paraId="6B5AE39A" w14:textId="77777777" w:rsidR="00F03F05" w:rsidRDefault="00F03F05" w:rsidP="009244A0"/>
    <w:p w14:paraId="0FCEC886" w14:textId="77777777" w:rsidR="00F03F05" w:rsidRDefault="00F03F05" w:rsidP="009244A0"/>
    <w:p w14:paraId="1DAEABB7" w14:textId="77777777" w:rsidR="00F03F05" w:rsidRDefault="00F03F05" w:rsidP="009244A0"/>
    <w:p w14:paraId="47E9CA56" w14:textId="77777777" w:rsidR="00F03F05" w:rsidRDefault="00F03F05" w:rsidP="009244A0"/>
    <w:p w14:paraId="0B06E75E" w14:textId="77777777" w:rsidR="00F03F05" w:rsidRDefault="00F03F05" w:rsidP="009244A0"/>
    <w:p w14:paraId="06C07A68" w14:textId="77777777" w:rsidR="00F03F05" w:rsidRDefault="00F03F05" w:rsidP="009244A0"/>
    <w:p w14:paraId="095C5C4D" w14:textId="77777777" w:rsidR="00F03F05" w:rsidRPr="00F03F05" w:rsidRDefault="00F03F05" w:rsidP="00F03F05">
      <w:pPr>
        <w:rPr>
          <w:b/>
          <w:bCs/>
          <w:sz w:val="36"/>
          <w:szCs w:val="36"/>
          <w:lang w:val="en-IN"/>
        </w:rPr>
      </w:pPr>
      <w:r w:rsidRPr="00F03F05">
        <w:rPr>
          <w:b/>
          <w:bCs/>
          <w:sz w:val="36"/>
          <w:szCs w:val="36"/>
          <w:lang w:val="en-IN"/>
        </w:rPr>
        <w:lastRenderedPageBreak/>
        <w:t>6. Test Environment</w:t>
      </w:r>
    </w:p>
    <w:p w14:paraId="374D9BE3" w14:textId="77777777" w:rsidR="00F03F05" w:rsidRDefault="00F03F05" w:rsidP="00F03F05">
      <w:pPr>
        <w:rPr>
          <w:sz w:val="24"/>
          <w:szCs w:val="24"/>
          <w:lang w:val="en-IN"/>
        </w:rPr>
      </w:pPr>
      <w:r w:rsidRPr="00F03F05">
        <w:rPr>
          <w:sz w:val="24"/>
          <w:szCs w:val="24"/>
          <w:lang w:val="en-IN"/>
        </w:rPr>
        <w:t xml:space="preserve">This section defines the hardware, software, and tools required to perform testing activities for the </w:t>
      </w:r>
      <w:proofErr w:type="spellStart"/>
      <w:r w:rsidRPr="00F03F05">
        <w:rPr>
          <w:b/>
          <w:bCs/>
          <w:sz w:val="24"/>
          <w:szCs w:val="24"/>
          <w:lang w:val="en-IN"/>
        </w:rPr>
        <w:t>TutorialNinja</w:t>
      </w:r>
      <w:proofErr w:type="spellEnd"/>
      <w:r w:rsidRPr="00F03F05">
        <w:rPr>
          <w:b/>
          <w:bCs/>
          <w:sz w:val="24"/>
          <w:szCs w:val="24"/>
          <w:lang w:val="en-IN"/>
        </w:rPr>
        <w:t xml:space="preserve"> E-Commerce Website</w:t>
      </w:r>
      <w:r w:rsidRPr="00F03F05">
        <w:rPr>
          <w:sz w:val="24"/>
          <w:szCs w:val="24"/>
          <w:lang w:val="en-IN"/>
        </w:rPr>
        <w:t>.</w:t>
      </w:r>
      <w:r w:rsidRPr="00F03F05">
        <w:rPr>
          <w:sz w:val="24"/>
          <w:szCs w:val="24"/>
          <w:lang w:val="en-IN"/>
        </w:rPr>
        <w:br/>
        <w:t>It ensures that the testing environment closely matches the production setup to maintain accuracy and reliability in results.</w:t>
      </w:r>
    </w:p>
    <w:p w14:paraId="5F8B0142" w14:textId="3A21EBA7" w:rsidR="00F03F05" w:rsidRPr="00F03F05" w:rsidRDefault="00F03F05" w:rsidP="00F03F05">
      <w:pPr>
        <w:rPr>
          <w:b/>
          <w:bCs/>
          <w:sz w:val="28"/>
          <w:szCs w:val="28"/>
          <w:lang w:val="en-IN"/>
        </w:rPr>
      </w:pPr>
      <w:r w:rsidRPr="00F03F05">
        <w:rPr>
          <w:b/>
          <w:bCs/>
          <w:sz w:val="28"/>
          <w:szCs w:val="28"/>
          <w:lang w:val="en-IN"/>
        </w:rPr>
        <w:t>6.1 Hardware Requirements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17"/>
        <w:gridCol w:w="7190"/>
      </w:tblGrid>
      <w:tr w:rsidR="00F03F05" w:rsidRPr="00F03F05" w14:paraId="2FA0492F" w14:textId="77777777" w:rsidTr="00F03F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B49AD" w14:textId="77777777" w:rsidR="00F03F05" w:rsidRPr="00F03F05" w:rsidRDefault="00F03F05" w:rsidP="00F03F05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06F63D74" w14:textId="77777777" w:rsidR="00F03F05" w:rsidRPr="00F03F05" w:rsidRDefault="00F03F05" w:rsidP="00F03F05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Specification</w:t>
            </w:r>
          </w:p>
        </w:tc>
      </w:tr>
      <w:tr w:rsidR="00F03F05" w:rsidRPr="00F03F05" w14:paraId="4A7C1147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452D6" w14:textId="77777777" w:rsidR="00F03F05" w:rsidRPr="00F03F05" w:rsidRDefault="00F03F05" w:rsidP="00F03F05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Processor</w:t>
            </w:r>
          </w:p>
        </w:tc>
        <w:tc>
          <w:tcPr>
            <w:tcW w:w="0" w:type="auto"/>
            <w:hideMark/>
          </w:tcPr>
          <w:p w14:paraId="138AAF84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Intel Core i5 or higher</w:t>
            </w:r>
          </w:p>
        </w:tc>
      </w:tr>
      <w:tr w:rsidR="00F03F05" w:rsidRPr="00F03F05" w14:paraId="3FDD5B74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F9EB9" w14:textId="77777777" w:rsidR="00F03F05" w:rsidRPr="00F03F05" w:rsidRDefault="00F03F05" w:rsidP="00F03F05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RAM</w:t>
            </w:r>
          </w:p>
        </w:tc>
        <w:tc>
          <w:tcPr>
            <w:tcW w:w="0" w:type="auto"/>
            <w:hideMark/>
          </w:tcPr>
          <w:p w14:paraId="3068CF16" w14:textId="77777777" w:rsidR="00F03F05" w:rsidRPr="00F03F05" w:rsidRDefault="00F03F05" w:rsidP="00F03F05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Minimum 8 GB (recommended 16 GB for automation)</w:t>
            </w:r>
          </w:p>
        </w:tc>
      </w:tr>
      <w:tr w:rsidR="00F03F05" w:rsidRPr="00F03F05" w14:paraId="29E456DC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A5087" w14:textId="77777777" w:rsidR="00F03F05" w:rsidRPr="00F03F05" w:rsidRDefault="00F03F05" w:rsidP="00F03F05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Hard Disk</w:t>
            </w:r>
          </w:p>
        </w:tc>
        <w:tc>
          <w:tcPr>
            <w:tcW w:w="0" w:type="auto"/>
            <w:hideMark/>
          </w:tcPr>
          <w:p w14:paraId="68C00748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Minimum 50 GB free space</w:t>
            </w:r>
          </w:p>
        </w:tc>
      </w:tr>
      <w:tr w:rsidR="00F03F05" w:rsidRPr="00F03F05" w14:paraId="771D0A73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4F982" w14:textId="77777777" w:rsidR="00F03F05" w:rsidRPr="00F03F05" w:rsidRDefault="00F03F05" w:rsidP="00F03F05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Display</w:t>
            </w:r>
          </w:p>
        </w:tc>
        <w:tc>
          <w:tcPr>
            <w:tcW w:w="0" w:type="auto"/>
            <w:hideMark/>
          </w:tcPr>
          <w:p w14:paraId="6644C3EB" w14:textId="77777777" w:rsidR="00F03F05" w:rsidRPr="00F03F05" w:rsidRDefault="00F03F05" w:rsidP="00F03F05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1366 x 768 resolution or higher</w:t>
            </w:r>
          </w:p>
        </w:tc>
      </w:tr>
      <w:tr w:rsidR="00F03F05" w:rsidRPr="00F03F05" w14:paraId="0EE80131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6D630" w14:textId="77777777" w:rsidR="00F03F05" w:rsidRPr="00F03F05" w:rsidRDefault="00F03F05" w:rsidP="00F03F05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0" w:type="auto"/>
            <w:hideMark/>
          </w:tcPr>
          <w:p w14:paraId="5CF3C561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Stable internet connection for accessing web application and Jenkins builds</w:t>
            </w:r>
          </w:p>
        </w:tc>
      </w:tr>
    </w:tbl>
    <w:p w14:paraId="055E3979" w14:textId="77777777" w:rsidR="00F03F05" w:rsidRDefault="00F03F05" w:rsidP="00F03F05">
      <w:pPr>
        <w:rPr>
          <w:sz w:val="24"/>
          <w:szCs w:val="24"/>
          <w:lang w:val="en-IN"/>
        </w:rPr>
      </w:pPr>
    </w:p>
    <w:p w14:paraId="3665E399" w14:textId="77777777" w:rsidR="00F03F05" w:rsidRDefault="00F03F05" w:rsidP="00F03F05">
      <w:pPr>
        <w:rPr>
          <w:sz w:val="24"/>
          <w:szCs w:val="24"/>
          <w:lang w:val="en-IN"/>
        </w:rPr>
      </w:pPr>
    </w:p>
    <w:p w14:paraId="10BB583D" w14:textId="77777777" w:rsidR="00F03F05" w:rsidRDefault="00F03F05" w:rsidP="00F03F05">
      <w:pPr>
        <w:rPr>
          <w:sz w:val="24"/>
          <w:szCs w:val="24"/>
          <w:lang w:val="en-IN"/>
        </w:rPr>
      </w:pPr>
    </w:p>
    <w:p w14:paraId="4D41D88A" w14:textId="77777777" w:rsidR="00F03F05" w:rsidRDefault="00F03F05" w:rsidP="00F03F05">
      <w:pPr>
        <w:rPr>
          <w:sz w:val="24"/>
          <w:szCs w:val="24"/>
          <w:lang w:val="en-IN"/>
        </w:rPr>
      </w:pPr>
    </w:p>
    <w:p w14:paraId="5D38C944" w14:textId="77777777" w:rsidR="00F03F05" w:rsidRDefault="00F03F05" w:rsidP="00F03F05">
      <w:pPr>
        <w:rPr>
          <w:sz w:val="24"/>
          <w:szCs w:val="24"/>
          <w:lang w:val="en-IN"/>
        </w:rPr>
      </w:pPr>
    </w:p>
    <w:p w14:paraId="756F7CB7" w14:textId="77777777" w:rsidR="00F03F05" w:rsidRDefault="00F03F05" w:rsidP="00F03F05">
      <w:pPr>
        <w:rPr>
          <w:sz w:val="24"/>
          <w:szCs w:val="24"/>
          <w:lang w:val="en-IN"/>
        </w:rPr>
      </w:pPr>
    </w:p>
    <w:p w14:paraId="7C3E0DFF" w14:textId="77777777" w:rsidR="00F03F05" w:rsidRDefault="00F03F05" w:rsidP="00F03F05">
      <w:pPr>
        <w:rPr>
          <w:sz w:val="24"/>
          <w:szCs w:val="24"/>
          <w:lang w:val="en-IN"/>
        </w:rPr>
      </w:pPr>
    </w:p>
    <w:p w14:paraId="23EC55FF" w14:textId="77777777" w:rsidR="00F03F05" w:rsidRDefault="00F03F05" w:rsidP="00F03F05">
      <w:pPr>
        <w:rPr>
          <w:sz w:val="24"/>
          <w:szCs w:val="24"/>
          <w:lang w:val="en-IN"/>
        </w:rPr>
      </w:pPr>
    </w:p>
    <w:p w14:paraId="2AFFAB22" w14:textId="77777777" w:rsidR="00F03F05" w:rsidRDefault="00F03F05" w:rsidP="00F03F05">
      <w:pPr>
        <w:rPr>
          <w:sz w:val="24"/>
          <w:szCs w:val="24"/>
          <w:lang w:val="en-IN"/>
        </w:rPr>
      </w:pPr>
    </w:p>
    <w:p w14:paraId="30343C7F" w14:textId="77777777" w:rsidR="00F03F05" w:rsidRDefault="00F03F05" w:rsidP="00F03F05">
      <w:pPr>
        <w:rPr>
          <w:sz w:val="24"/>
          <w:szCs w:val="24"/>
          <w:lang w:val="en-IN"/>
        </w:rPr>
      </w:pPr>
    </w:p>
    <w:p w14:paraId="489A04E0" w14:textId="77777777" w:rsidR="00F03F05" w:rsidRDefault="00F03F05" w:rsidP="00F03F05">
      <w:pPr>
        <w:rPr>
          <w:sz w:val="24"/>
          <w:szCs w:val="24"/>
          <w:lang w:val="en-IN"/>
        </w:rPr>
      </w:pPr>
    </w:p>
    <w:p w14:paraId="2D06A7C7" w14:textId="77777777" w:rsidR="00F03F05" w:rsidRPr="00F03F05" w:rsidRDefault="00F03F05" w:rsidP="00F03F05">
      <w:pPr>
        <w:rPr>
          <w:b/>
          <w:bCs/>
          <w:sz w:val="28"/>
          <w:szCs w:val="28"/>
          <w:lang w:val="en-IN"/>
        </w:rPr>
      </w:pPr>
      <w:r w:rsidRPr="00F03F05">
        <w:rPr>
          <w:b/>
          <w:bCs/>
          <w:sz w:val="28"/>
          <w:szCs w:val="28"/>
          <w:lang w:val="en-IN"/>
        </w:rPr>
        <w:lastRenderedPageBreak/>
        <w:t>6.2 Software Requirements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46"/>
        <w:gridCol w:w="6704"/>
      </w:tblGrid>
      <w:tr w:rsidR="00F03F05" w:rsidRPr="00F03F05" w14:paraId="4A577C01" w14:textId="77777777" w:rsidTr="00F03F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59BB8" w14:textId="77777777" w:rsidR="00F03F05" w:rsidRPr="00F03F05" w:rsidRDefault="00F03F05" w:rsidP="00F03F05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Category</w:t>
            </w:r>
          </w:p>
        </w:tc>
        <w:tc>
          <w:tcPr>
            <w:tcW w:w="0" w:type="auto"/>
            <w:hideMark/>
          </w:tcPr>
          <w:p w14:paraId="5C33CD4A" w14:textId="77777777" w:rsidR="00F03F05" w:rsidRPr="00F03F05" w:rsidRDefault="00F03F05" w:rsidP="00F03F05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Details</w:t>
            </w:r>
          </w:p>
        </w:tc>
      </w:tr>
      <w:tr w:rsidR="00F03F05" w:rsidRPr="00F03F05" w14:paraId="08B245B1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D1053" w14:textId="77777777" w:rsidR="00F03F05" w:rsidRPr="00F03F05" w:rsidRDefault="00F03F05" w:rsidP="00F03F05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Operating System</w:t>
            </w:r>
          </w:p>
        </w:tc>
        <w:tc>
          <w:tcPr>
            <w:tcW w:w="0" w:type="auto"/>
            <w:hideMark/>
          </w:tcPr>
          <w:p w14:paraId="56A81173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Windows 10 / Windows 11 (64-bit)</w:t>
            </w:r>
          </w:p>
        </w:tc>
      </w:tr>
      <w:tr w:rsidR="00F03F05" w:rsidRPr="00F03F05" w14:paraId="1D26D100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853C5" w14:textId="77777777" w:rsidR="00F03F05" w:rsidRPr="00F03F05" w:rsidRDefault="00F03F05" w:rsidP="00F03F05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Browsers</w:t>
            </w:r>
          </w:p>
        </w:tc>
        <w:tc>
          <w:tcPr>
            <w:tcW w:w="0" w:type="auto"/>
            <w:hideMark/>
          </w:tcPr>
          <w:p w14:paraId="38227672" w14:textId="77777777" w:rsidR="00F03F05" w:rsidRPr="00F03F05" w:rsidRDefault="00F03F05" w:rsidP="00F03F05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Google Chrome (v142+), Mozilla Firefox (v132+), Microsoft Edge (v128+)</w:t>
            </w:r>
          </w:p>
        </w:tc>
      </w:tr>
      <w:tr w:rsidR="00F03F05" w:rsidRPr="00F03F05" w14:paraId="15C4B016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CC1D1" w14:textId="77777777" w:rsidR="00F03F05" w:rsidRPr="00F03F05" w:rsidRDefault="00F03F05" w:rsidP="00F03F05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Automation Tools</w:t>
            </w:r>
          </w:p>
        </w:tc>
        <w:tc>
          <w:tcPr>
            <w:tcW w:w="0" w:type="auto"/>
            <w:hideMark/>
          </w:tcPr>
          <w:p w14:paraId="51146071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Selenium WebDriver, TestNG, Cucumber, Maven, Jenkins, Git, Extent Reports</w:t>
            </w:r>
          </w:p>
        </w:tc>
      </w:tr>
      <w:tr w:rsidR="00F03F05" w:rsidRPr="00F03F05" w14:paraId="0780BB86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3F816" w14:textId="77777777" w:rsidR="00F03F05" w:rsidRPr="00F03F05" w:rsidRDefault="00F03F05" w:rsidP="00F03F05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API Testing Tools</w:t>
            </w:r>
          </w:p>
        </w:tc>
        <w:tc>
          <w:tcPr>
            <w:tcW w:w="0" w:type="auto"/>
            <w:hideMark/>
          </w:tcPr>
          <w:p w14:paraId="6E713164" w14:textId="77777777" w:rsidR="00F03F05" w:rsidRPr="00F03F05" w:rsidRDefault="00F03F05" w:rsidP="00F03F05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Postman, REST-assured</w:t>
            </w:r>
          </w:p>
        </w:tc>
      </w:tr>
      <w:tr w:rsidR="00F03F05" w:rsidRPr="00F03F05" w14:paraId="2B7CD57E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6B042" w14:textId="77777777" w:rsidR="00F03F05" w:rsidRPr="00F03F05" w:rsidRDefault="00F03F05" w:rsidP="00F03F05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Defect Management Tool</w:t>
            </w:r>
          </w:p>
        </w:tc>
        <w:tc>
          <w:tcPr>
            <w:tcW w:w="0" w:type="auto"/>
            <w:hideMark/>
          </w:tcPr>
          <w:p w14:paraId="45C4D71A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JIRA</w:t>
            </w:r>
          </w:p>
        </w:tc>
      </w:tr>
      <w:tr w:rsidR="00F03F05" w:rsidRPr="00F03F05" w14:paraId="3D3D7A20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6FC77" w14:textId="77777777" w:rsidR="00F03F05" w:rsidRPr="00F03F05" w:rsidRDefault="00F03F05" w:rsidP="00F03F05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Build / CI Tool</w:t>
            </w:r>
          </w:p>
        </w:tc>
        <w:tc>
          <w:tcPr>
            <w:tcW w:w="0" w:type="auto"/>
            <w:hideMark/>
          </w:tcPr>
          <w:p w14:paraId="5FE05C30" w14:textId="77777777" w:rsidR="00F03F05" w:rsidRPr="00F03F05" w:rsidRDefault="00F03F05" w:rsidP="00F03F05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Jenkins</w:t>
            </w:r>
          </w:p>
        </w:tc>
      </w:tr>
      <w:tr w:rsidR="00F03F05" w:rsidRPr="00F03F05" w14:paraId="2E68EFC5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2EB8C" w14:textId="77777777" w:rsidR="00F03F05" w:rsidRPr="00F03F05" w:rsidRDefault="00F03F05" w:rsidP="00F03F05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Code Repository</w:t>
            </w:r>
          </w:p>
        </w:tc>
        <w:tc>
          <w:tcPr>
            <w:tcW w:w="0" w:type="auto"/>
            <w:hideMark/>
          </w:tcPr>
          <w:p w14:paraId="0B935678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GitHub</w:t>
            </w:r>
          </w:p>
        </w:tc>
      </w:tr>
      <w:tr w:rsidR="00F03F05" w:rsidRPr="00F03F05" w14:paraId="6C013440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3188F" w14:textId="77777777" w:rsidR="00F03F05" w:rsidRPr="00F03F05" w:rsidRDefault="00F03F05" w:rsidP="00F03F05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IDE</w:t>
            </w:r>
          </w:p>
        </w:tc>
        <w:tc>
          <w:tcPr>
            <w:tcW w:w="0" w:type="auto"/>
            <w:hideMark/>
          </w:tcPr>
          <w:p w14:paraId="7991DE11" w14:textId="77777777" w:rsidR="00F03F05" w:rsidRPr="00F03F05" w:rsidRDefault="00F03F05" w:rsidP="00F03F05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IntelliJ IDEA / Eclipse</w:t>
            </w:r>
          </w:p>
        </w:tc>
      </w:tr>
      <w:tr w:rsidR="00F03F05" w:rsidRPr="00F03F05" w14:paraId="45F8B46F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E61AE" w14:textId="77777777" w:rsidR="00F03F05" w:rsidRPr="00F03F05" w:rsidRDefault="00F03F05" w:rsidP="00F03F05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Database</w:t>
            </w:r>
          </w:p>
        </w:tc>
        <w:tc>
          <w:tcPr>
            <w:tcW w:w="0" w:type="auto"/>
            <w:hideMark/>
          </w:tcPr>
          <w:p w14:paraId="45360F60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MySQL (for backend data validation if applicable)</w:t>
            </w:r>
          </w:p>
        </w:tc>
      </w:tr>
      <w:tr w:rsidR="00F03F05" w:rsidRPr="00F03F05" w14:paraId="34EC5EF3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EE901" w14:textId="77777777" w:rsidR="00F03F05" w:rsidRPr="00F03F05" w:rsidRDefault="00F03F05" w:rsidP="00F03F05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Data Management</w:t>
            </w:r>
          </w:p>
        </w:tc>
        <w:tc>
          <w:tcPr>
            <w:tcW w:w="0" w:type="auto"/>
            <w:hideMark/>
          </w:tcPr>
          <w:p w14:paraId="2FADADAC" w14:textId="77777777" w:rsidR="00F03F05" w:rsidRPr="00F03F05" w:rsidRDefault="00F03F05" w:rsidP="00F03F05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F03F05">
              <w:rPr>
                <w:sz w:val="24"/>
                <w:szCs w:val="24"/>
                <w:lang w:val="en-IN"/>
              </w:rPr>
              <w:t>Excel and Faker library for dynamic test data</w:t>
            </w:r>
          </w:p>
        </w:tc>
      </w:tr>
    </w:tbl>
    <w:p w14:paraId="727CF494" w14:textId="77777777" w:rsidR="00F03F05" w:rsidRDefault="00F03F05" w:rsidP="00F03F05">
      <w:pPr>
        <w:rPr>
          <w:sz w:val="24"/>
          <w:szCs w:val="24"/>
          <w:lang w:val="en-IN"/>
        </w:rPr>
      </w:pPr>
    </w:p>
    <w:p w14:paraId="2CA0E491" w14:textId="21B9BC19" w:rsidR="00F03F05" w:rsidRPr="00F03F05" w:rsidRDefault="00F03F05" w:rsidP="00F03F05">
      <w:pPr>
        <w:rPr>
          <w:b/>
          <w:bCs/>
          <w:sz w:val="28"/>
          <w:szCs w:val="28"/>
          <w:lang w:val="en-IN"/>
        </w:rPr>
      </w:pPr>
      <w:r w:rsidRPr="00F03F05">
        <w:rPr>
          <w:b/>
          <w:bCs/>
          <w:sz w:val="28"/>
          <w:szCs w:val="28"/>
          <w:lang w:val="en-IN"/>
        </w:rPr>
        <w:t>6.3 Test Data Setup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18"/>
        <w:gridCol w:w="7132"/>
      </w:tblGrid>
      <w:tr w:rsidR="00F03F05" w:rsidRPr="00F03F05" w14:paraId="7CE81E44" w14:textId="77777777" w:rsidTr="00F03F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4AFD3" w14:textId="77777777" w:rsidR="00F03F05" w:rsidRPr="00F03F05" w:rsidRDefault="00F03F05" w:rsidP="00F03F0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Data Type</w:t>
            </w:r>
          </w:p>
        </w:tc>
        <w:tc>
          <w:tcPr>
            <w:tcW w:w="0" w:type="auto"/>
            <w:hideMark/>
          </w:tcPr>
          <w:p w14:paraId="6DCA172D" w14:textId="77777777" w:rsidR="00F03F05" w:rsidRPr="00F03F05" w:rsidRDefault="00F03F05" w:rsidP="00F03F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Source / Management Method</w:t>
            </w:r>
          </w:p>
        </w:tc>
      </w:tr>
      <w:tr w:rsidR="00F03F05" w:rsidRPr="00F03F05" w14:paraId="723A53DA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E1FE5" w14:textId="77777777" w:rsidR="00F03F05" w:rsidRPr="00F03F05" w:rsidRDefault="00F03F05" w:rsidP="00F03F0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User Accounts</w:t>
            </w:r>
          </w:p>
        </w:tc>
        <w:tc>
          <w:tcPr>
            <w:tcW w:w="0" w:type="auto"/>
            <w:hideMark/>
          </w:tcPr>
          <w:p w14:paraId="377A8483" w14:textId="77777777" w:rsidR="00F03F05" w:rsidRPr="00F03F05" w:rsidRDefault="00F03F05" w:rsidP="00F03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Predefined test accounts and dynamically generated accounts using Faker.</w:t>
            </w:r>
          </w:p>
        </w:tc>
      </w:tr>
      <w:tr w:rsidR="00F03F05" w:rsidRPr="00F03F05" w14:paraId="7A5BCDDE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FD03A" w14:textId="77777777" w:rsidR="00F03F05" w:rsidRPr="00F03F05" w:rsidRDefault="00F03F05" w:rsidP="00F03F0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Products</w:t>
            </w:r>
          </w:p>
        </w:tc>
        <w:tc>
          <w:tcPr>
            <w:tcW w:w="0" w:type="auto"/>
            <w:hideMark/>
          </w:tcPr>
          <w:p w14:paraId="6DD408A0" w14:textId="77777777" w:rsidR="00F03F05" w:rsidRPr="00F03F05" w:rsidRDefault="00F03F05" w:rsidP="00F0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 xml:space="preserve">Sample product data available in the </w:t>
            </w:r>
            <w:proofErr w:type="spellStart"/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TutorialNinja</w:t>
            </w:r>
            <w:proofErr w:type="spellEnd"/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 xml:space="preserve"> demo environment.</w:t>
            </w:r>
          </w:p>
        </w:tc>
      </w:tr>
      <w:tr w:rsidR="00F03F05" w:rsidRPr="00F03F05" w14:paraId="56347389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5C5A5" w14:textId="77777777" w:rsidR="00F03F05" w:rsidRPr="00F03F05" w:rsidRDefault="00F03F05" w:rsidP="00F03F0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Orders</w:t>
            </w:r>
          </w:p>
        </w:tc>
        <w:tc>
          <w:tcPr>
            <w:tcW w:w="0" w:type="auto"/>
            <w:hideMark/>
          </w:tcPr>
          <w:p w14:paraId="25AC187E" w14:textId="77777777" w:rsidR="00F03F05" w:rsidRPr="00F03F05" w:rsidRDefault="00F03F05" w:rsidP="00F03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Created during test execution (dummy data).</w:t>
            </w:r>
          </w:p>
        </w:tc>
      </w:tr>
      <w:tr w:rsidR="00F03F05" w:rsidRPr="00F03F05" w14:paraId="22A0D577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13FD6" w14:textId="77777777" w:rsidR="00F03F05" w:rsidRPr="00F03F05" w:rsidRDefault="00F03F05" w:rsidP="00F03F0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Invalid Data</w:t>
            </w:r>
          </w:p>
        </w:tc>
        <w:tc>
          <w:tcPr>
            <w:tcW w:w="0" w:type="auto"/>
            <w:hideMark/>
          </w:tcPr>
          <w:p w14:paraId="233AD241" w14:textId="77777777" w:rsidR="00F03F05" w:rsidRPr="00F03F05" w:rsidRDefault="00F03F05" w:rsidP="00F0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Used for negative testing scenarios (invalid email, password, etc.).</w:t>
            </w:r>
          </w:p>
        </w:tc>
      </w:tr>
      <w:tr w:rsidR="00F03F05" w:rsidRPr="00F03F05" w14:paraId="665E226C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A0582" w14:textId="77777777" w:rsidR="00F03F05" w:rsidRPr="00F03F05" w:rsidRDefault="00F03F05" w:rsidP="00F03F0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Automation Data Files</w:t>
            </w:r>
          </w:p>
        </w:tc>
        <w:tc>
          <w:tcPr>
            <w:tcW w:w="0" w:type="auto"/>
            <w:hideMark/>
          </w:tcPr>
          <w:p w14:paraId="5A220672" w14:textId="59046287" w:rsidR="00F03F05" w:rsidRPr="00F03F05" w:rsidRDefault="00F03F05" w:rsidP="00F03F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 xml:space="preserve">Managed using Excel sheets </w:t>
            </w:r>
            <w:proofErr w:type="gramStart"/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 xml:space="preserve">or </w:t>
            </w:r>
            <w:r w:rsidRPr="00F03F05">
              <w:rPr>
                <w:rFonts w:ascii="Courier New" w:eastAsia="Times New Roman" w:hAnsi="Courier New" w:cs="Courier New"/>
                <w:color w:val="auto"/>
                <w:lang w:val="en-IN" w:eastAsia="en-IN"/>
              </w:rPr>
              <w:t>.properties</w:t>
            </w:r>
            <w:proofErr w:type="gramEnd"/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 xml:space="preserve"> files stored in the framework’s </w:t>
            </w:r>
            <w:r w:rsidRPr="00F03F05">
              <w:rPr>
                <w:rFonts w:ascii="Courier New" w:eastAsia="Times New Roman" w:hAnsi="Courier New" w:cs="Courier New"/>
                <w:color w:val="auto"/>
                <w:lang w:val="en-IN" w:eastAsia="en-IN"/>
              </w:rPr>
              <w:t>test data</w:t>
            </w:r>
            <w:r w:rsidRPr="00F03F0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 xml:space="preserve"> folder.</w:t>
            </w:r>
          </w:p>
        </w:tc>
      </w:tr>
    </w:tbl>
    <w:p w14:paraId="133A121A" w14:textId="77777777" w:rsidR="00F03F05" w:rsidRDefault="00F03F05" w:rsidP="009244A0"/>
    <w:p w14:paraId="1DDEE6CF" w14:textId="77777777" w:rsidR="00F03F05" w:rsidRDefault="00F03F05" w:rsidP="009244A0"/>
    <w:p w14:paraId="1A08B465" w14:textId="77777777" w:rsidR="00F03F05" w:rsidRDefault="00F03F05" w:rsidP="009244A0"/>
    <w:p w14:paraId="3620E18E" w14:textId="77777777" w:rsidR="00F03F05" w:rsidRPr="00F03F05" w:rsidRDefault="00F03F05" w:rsidP="00F03F05">
      <w:pPr>
        <w:rPr>
          <w:b/>
          <w:bCs/>
          <w:sz w:val="36"/>
          <w:szCs w:val="36"/>
          <w:lang w:val="en-IN"/>
        </w:rPr>
      </w:pPr>
      <w:r w:rsidRPr="00F03F05">
        <w:rPr>
          <w:b/>
          <w:bCs/>
          <w:sz w:val="36"/>
          <w:szCs w:val="36"/>
          <w:lang w:val="en-IN"/>
        </w:rPr>
        <w:lastRenderedPageBreak/>
        <w:t>7. Test Deliverables</w:t>
      </w:r>
    </w:p>
    <w:p w14:paraId="2679D031" w14:textId="77777777" w:rsidR="00F03F05" w:rsidRPr="00F03F05" w:rsidRDefault="00F03F05" w:rsidP="00F03F05">
      <w:pPr>
        <w:rPr>
          <w:sz w:val="24"/>
          <w:szCs w:val="24"/>
          <w:lang w:val="en-IN"/>
        </w:rPr>
      </w:pPr>
      <w:r w:rsidRPr="00F03F05">
        <w:rPr>
          <w:sz w:val="24"/>
          <w:szCs w:val="24"/>
          <w:lang w:val="en-IN"/>
        </w:rPr>
        <w:t xml:space="preserve">This section outlines all the </w:t>
      </w:r>
      <w:r w:rsidRPr="00F03F05">
        <w:rPr>
          <w:b/>
          <w:bCs/>
          <w:sz w:val="24"/>
          <w:szCs w:val="24"/>
          <w:lang w:val="en-IN"/>
        </w:rPr>
        <w:t>artifacts</w:t>
      </w:r>
      <w:r w:rsidRPr="00F03F05">
        <w:rPr>
          <w:sz w:val="24"/>
          <w:szCs w:val="24"/>
          <w:lang w:val="en-IN"/>
        </w:rPr>
        <w:t xml:space="preserve"> that will be created, reviewed, and shared during different phases of the testing lifecycle.</w:t>
      </w:r>
      <w:r w:rsidRPr="00F03F05">
        <w:rPr>
          <w:sz w:val="24"/>
          <w:szCs w:val="24"/>
          <w:lang w:val="en-IN"/>
        </w:rPr>
        <w:br/>
        <w:t>These deliverables ensure visibility, traceability, and proper documentation of QA activities.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85"/>
        <w:gridCol w:w="6765"/>
      </w:tblGrid>
      <w:tr w:rsidR="00F03F05" w:rsidRPr="00F03F05" w14:paraId="7CF1386D" w14:textId="77777777" w:rsidTr="00F03F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0DF98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Deliverable</w:t>
            </w:r>
          </w:p>
        </w:tc>
        <w:tc>
          <w:tcPr>
            <w:tcW w:w="0" w:type="auto"/>
            <w:hideMark/>
          </w:tcPr>
          <w:p w14:paraId="16DED07E" w14:textId="77777777" w:rsidR="00F03F05" w:rsidRPr="00F03F05" w:rsidRDefault="00F03F05" w:rsidP="00F03F05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Description / Purpose</w:t>
            </w:r>
          </w:p>
        </w:tc>
      </w:tr>
      <w:tr w:rsidR="00F03F05" w:rsidRPr="00F03F05" w14:paraId="2C12E980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EB8D0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Test Plan Document</w:t>
            </w:r>
          </w:p>
        </w:tc>
        <w:tc>
          <w:tcPr>
            <w:tcW w:w="0" w:type="auto"/>
            <w:hideMark/>
          </w:tcPr>
          <w:p w14:paraId="48D4F049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Defines the testing objectives, scope, approach, and environment setup (this document).</w:t>
            </w:r>
          </w:p>
        </w:tc>
      </w:tr>
      <w:tr w:rsidR="00F03F05" w:rsidRPr="00F03F05" w14:paraId="49E581C6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4AA31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Test Scenarios</w:t>
            </w:r>
          </w:p>
        </w:tc>
        <w:tc>
          <w:tcPr>
            <w:tcW w:w="0" w:type="auto"/>
            <w:hideMark/>
          </w:tcPr>
          <w:p w14:paraId="1E51F9B6" w14:textId="77777777" w:rsidR="00F03F05" w:rsidRPr="00F03F05" w:rsidRDefault="00F03F05" w:rsidP="00F03F05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High-level business flows that outline major functionalities to be tested.</w:t>
            </w:r>
          </w:p>
        </w:tc>
      </w:tr>
      <w:tr w:rsidR="00F03F05" w:rsidRPr="00F03F05" w14:paraId="19A7587B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06DCA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Test Data Sheet</w:t>
            </w:r>
          </w:p>
        </w:tc>
        <w:tc>
          <w:tcPr>
            <w:tcW w:w="0" w:type="auto"/>
            <w:hideMark/>
          </w:tcPr>
          <w:p w14:paraId="7F707E39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Contains test input data required for manual and automated testing.</w:t>
            </w:r>
          </w:p>
        </w:tc>
      </w:tr>
      <w:tr w:rsidR="00F03F05" w:rsidRPr="00F03F05" w14:paraId="76CE7CA1" w14:textId="77777777" w:rsidTr="00F03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A1F41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Test Case Document</w:t>
            </w:r>
          </w:p>
        </w:tc>
        <w:tc>
          <w:tcPr>
            <w:tcW w:w="0" w:type="auto"/>
            <w:hideMark/>
          </w:tcPr>
          <w:p w14:paraId="6D8DDFC5" w14:textId="77777777" w:rsidR="00F03F05" w:rsidRPr="00F03F05" w:rsidRDefault="00F03F05" w:rsidP="00F03F05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>Detailed manual test cases for all modules (functional, UI, regression).</w:t>
            </w:r>
          </w:p>
        </w:tc>
      </w:tr>
      <w:tr w:rsidR="00F03F05" w:rsidRPr="00F03F05" w14:paraId="516D585C" w14:textId="77777777" w:rsidTr="00F03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01443" w14:textId="77777777" w:rsidR="00F03F05" w:rsidRPr="00F03F05" w:rsidRDefault="00F03F05" w:rsidP="00F03F05">
            <w:pPr>
              <w:spacing w:after="320" w:line="300" w:lineRule="auto"/>
              <w:rPr>
                <w:lang w:val="en-IN"/>
              </w:rPr>
            </w:pPr>
            <w:r w:rsidRPr="00F03F05">
              <w:rPr>
                <w:lang w:val="en-IN"/>
              </w:rPr>
              <w:t>Automation Framework Setup</w:t>
            </w:r>
          </w:p>
        </w:tc>
        <w:tc>
          <w:tcPr>
            <w:tcW w:w="0" w:type="auto"/>
            <w:hideMark/>
          </w:tcPr>
          <w:p w14:paraId="34663E35" w14:textId="77777777" w:rsidR="00F03F05" w:rsidRPr="00F03F05" w:rsidRDefault="00F03F05" w:rsidP="00F03F05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F03F05">
              <w:rPr>
                <w:lang w:val="en-IN"/>
              </w:rPr>
              <w:t xml:space="preserve">Hybrid Cucumber framework with Selenium, TestNG, Maven, and </w:t>
            </w:r>
            <w:proofErr w:type="spellStart"/>
            <w:r w:rsidRPr="00F03F05">
              <w:rPr>
                <w:lang w:val="en-IN"/>
              </w:rPr>
              <w:t>PageFactory</w:t>
            </w:r>
            <w:proofErr w:type="spellEnd"/>
            <w:r w:rsidRPr="00F03F05">
              <w:rPr>
                <w:lang w:val="en-IN"/>
              </w:rPr>
              <w:t xml:space="preserve"> implemented.</w:t>
            </w:r>
          </w:p>
        </w:tc>
      </w:tr>
    </w:tbl>
    <w:p w14:paraId="2B70B1CD" w14:textId="77777777" w:rsidR="00777D98" w:rsidRDefault="00777D98" w:rsidP="009244A0">
      <w:pPr>
        <w:rPr>
          <w:b/>
          <w:bCs/>
          <w:lang w:val="en-IN"/>
        </w:rPr>
      </w:pPr>
    </w:p>
    <w:p w14:paraId="41C9BCFB" w14:textId="7D972B9A" w:rsidR="00F03F05" w:rsidRPr="00777D98" w:rsidRDefault="00777D98" w:rsidP="009244A0">
      <w:pPr>
        <w:rPr>
          <w:b/>
          <w:bCs/>
          <w:sz w:val="28"/>
          <w:szCs w:val="28"/>
          <w:lang w:val="en-IN"/>
        </w:rPr>
      </w:pPr>
      <w:r w:rsidRPr="00777D98">
        <w:rPr>
          <w:b/>
          <w:bCs/>
          <w:sz w:val="28"/>
          <w:szCs w:val="28"/>
          <w:lang w:val="en-IN"/>
        </w:rPr>
        <w:t>7.2 During Testing Phase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79"/>
        <w:gridCol w:w="6511"/>
      </w:tblGrid>
      <w:tr w:rsidR="00777D98" w:rsidRPr="00777D98" w14:paraId="158C7E98" w14:textId="77777777" w:rsidTr="00777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024DA" w14:textId="77777777" w:rsidR="00777D98" w:rsidRPr="00777D98" w:rsidRDefault="00777D98" w:rsidP="00777D98">
            <w:pPr>
              <w:spacing w:after="320" w:line="300" w:lineRule="auto"/>
              <w:rPr>
                <w:lang w:val="en-IN"/>
              </w:rPr>
            </w:pPr>
            <w:r w:rsidRPr="00777D98">
              <w:rPr>
                <w:lang w:val="en-IN"/>
              </w:rPr>
              <w:t>Deliverable</w:t>
            </w:r>
          </w:p>
        </w:tc>
        <w:tc>
          <w:tcPr>
            <w:tcW w:w="0" w:type="auto"/>
            <w:hideMark/>
          </w:tcPr>
          <w:p w14:paraId="67828746" w14:textId="77777777" w:rsidR="00777D98" w:rsidRPr="00777D98" w:rsidRDefault="00777D98" w:rsidP="00777D98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7D98">
              <w:rPr>
                <w:lang w:val="en-IN"/>
              </w:rPr>
              <w:t>Description / Purpose</w:t>
            </w:r>
          </w:p>
        </w:tc>
      </w:tr>
      <w:tr w:rsidR="00777D98" w:rsidRPr="00777D98" w14:paraId="083E7B99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151DA" w14:textId="77777777" w:rsidR="00777D98" w:rsidRPr="00777D98" w:rsidRDefault="00777D98" w:rsidP="00777D98">
            <w:pPr>
              <w:spacing w:after="320" w:line="300" w:lineRule="auto"/>
              <w:rPr>
                <w:lang w:val="en-IN"/>
              </w:rPr>
            </w:pPr>
            <w:r w:rsidRPr="00777D98">
              <w:rPr>
                <w:lang w:val="en-IN"/>
              </w:rPr>
              <w:t>Test Execution Report</w:t>
            </w:r>
          </w:p>
        </w:tc>
        <w:tc>
          <w:tcPr>
            <w:tcW w:w="0" w:type="auto"/>
            <w:hideMark/>
          </w:tcPr>
          <w:p w14:paraId="640E00B8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7D98">
              <w:rPr>
                <w:lang w:val="en-IN"/>
              </w:rPr>
              <w:t>Summary of executed test cases with pass/fail status.</w:t>
            </w:r>
          </w:p>
        </w:tc>
      </w:tr>
      <w:tr w:rsidR="00777D98" w:rsidRPr="00777D98" w14:paraId="1CDD6B5F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84D82" w14:textId="77777777" w:rsidR="00777D98" w:rsidRPr="00777D98" w:rsidRDefault="00777D98" w:rsidP="00777D98">
            <w:pPr>
              <w:spacing w:after="320" w:line="300" w:lineRule="auto"/>
              <w:rPr>
                <w:lang w:val="en-IN"/>
              </w:rPr>
            </w:pPr>
            <w:r w:rsidRPr="00777D98">
              <w:rPr>
                <w:lang w:val="en-IN"/>
              </w:rPr>
              <w:t>Defect Reports (in JIRA)</w:t>
            </w:r>
          </w:p>
        </w:tc>
        <w:tc>
          <w:tcPr>
            <w:tcW w:w="0" w:type="auto"/>
            <w:hideMark/>
          </w:tcPr>
          <w:p w14:paraId="1F626585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7D98">
              <w:rPr>
                <w:lang w:val="en-IN"/>
              </w:rPr>
              <w:t>List of identified defects with severity, status, and resolution details.</w:t>
            </w:r>
          </w:p>
        </w:tc>
      </w:tr>
      <w:tr w:rsidR="00777D98" w:rsidRPr="00777D98" w14:paraId="4A463426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CDCFF" w14:textId="77777777" w:rsidR="00777D98" w:rsidRPr="00777D98" w:rsidRDefault="00777D98" w:rsidP="00777D98">
            <w:pPr>
              <w:spacing w:after="320" w:line="300" w:lineRule="auto"/>
              <w:rPr>
                <w:lang w:val="en-IN"/>
              </w:rPr>
            </w:pPr>
            <w:r w:rsidRPr="00777D98">
              <w:rPr>
                <w:lang w:val="en-IN"/>
              </w:rPr>
              <w:t>Automation Execution Logs</w:t>
            </w:r>
          </w:p>
        </w:tc>
        <w:tc>
          <w:tcPr>
            <w:tcW w:w="0" w:type="auto"/>
            <w:hideMark/>
          </w:tcPr>
          <w:p w14:paraId="6C671965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7D98">
              <w:rPr>
                <w:lang w:val="en-IN"/>
              </w:rPr>
              <w:t>Generated automatically through Extent Reports with screenshots of failed steps.</w:t>
            </w:r>
          </w:p>
        </w:tc>
      </w:tr>
      <w:tr w:rsidR="00777D98" w:rsidRPr="00777D98" w14:paraId="3C54FAD4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B6469" w14:textId="77777777" w:rsidR="00777D98" w:rsidRPr="00777D98" w:rsidRDefault="00777D98" w:rsidP="00777D98">
            <w:pPr>
              <w:spacing w:after="320" w:line="300" w:lineRule="auto"/>
              <w:rPr>
                <w:lang w:val="en-IN"/>
              </w:rPr>
            </w:pPr>
            <w:r w:rsidRPr="00777D98">
              <w:rPr>
                <w:lang w:val="en-IN"/>
              </w:rPr>
              <w:t>Daily / Weekly Status Reports</w:t>
            </w:r>
          </w:p>
        </w:tc>
        <w:tc>
          <w:tcPr>
            <w:tcW w:w="0" w:type="auto"/>
            <w:hideMark/>
          </w:tcPr>
          <w:p w14:paraId="2157B204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7D98">
              <w:rPr>
                <w:lang w:val="en-IN"/>
              </w:rPr>
              <w:t>Updates on test progress, defects, and blockers shared with the QA lead or PM.</w:t>
            </w:r>
          </w:p>
        </w:tc>
      </w:tr>
    </w:tbl>
    <w:p w14:paraId="1E2C0C2A" w14:textId="77777777" w:rsidR="00F03F05" w:rsidRDefault="00F03F05" w:rsidP="009244A0"/>
    <w:p w14:paraId="4A04F682" w14:textId="77777777" w:rsidR="00777D98" w:rsidRDefault="00777D98" w:rsidP="009244A0"/>
    <w:p w14:paraId="1692E675" w14:textId="77777777" w:rsidR="00777D98" w:rsidRDefault="00777D98" w:rsidP="009244A0"/>
    <w:p w14:paraId="3D5BA295" w14:textId="77777777" w:rsidR="00777D98" w:rsidRDefault="00777D98" w:rsidP="009244A0"/>
    <w:p w14:paraId="618CA2C1" w14:textId="77777777" w:rsidR="00777D98" w:rsidRDefault="00777D98" w:rsidP="009244A0"/>
    <w:p w14:paraId="796CB999" w14:textId="77777777" w:rsidR="00777D98" w:rsidRDefault="00777D98" w:rsidP="009244A0"/>
    <w:p w14:paraId="6C80DFF9" w14:textId="676096F2" w:rsidR="00777D98" w:rsidRPr="00777D98" w:rsidRDefault="00777D98" w:rsidP="009244A0">
      <w:pPr>
        <w:rPr>
          <w:b/>
          <w:bCs/>
          <w:sz w:val="28"/>
          <w:szCs w:val="28"/>
          <w:lang w:val="en-IN"/>
        </w:rPr>
      </w:pPr>
      <w:r w:rsidRPr="00777D98">
        <w:rPr>
          <w:b/>
          <w:bCs/>
          <w:sz w:val="28"/>
          <w:szCs w:val="28"/>
          <w:lang w:val="en-IN"/>
        </w:rPr>
        <w:lastRenderedPageBreak/>
        <w:t>7.3 After Testing Phase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05"/>
        <w:gridCol w:w="6845"/>
      </w:tblGrid>
      <w:tr w:rsidR="00777D98" w:rsidRPr="00777D98" w14:paraId="7F98CF2B" w14:textId="77777777" w:rsidTr="00777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66588" w14:textId="77777777" w:rsidR="00777D98" w:rsidRPr="00777D98" w:rsidRDefault="00777D98" w:rsidP="00777D98">
            <w:pPr>
              <w:spacing w:after="320" w:line="300" w:lineRule="auto"/>
              <w:rPr>
                <w:lang w:val="en-IN"/>
              </w:rPr>
            </w:pPr>
            <w:r w:rsidRPr="00777D98">
              <w:rPr>
                <w:lang w:val="en-IN"/>
              </w:rPr>
              <w:t>Deliverable</w:t>
            </w:r>
          </w:p>
        </w:tc>
        <w:tc>
          <w:tcPr>
            <w:tcW w:w="0" w:type="auto"/>
            <w:hideMark/>
          </w:tcPr>
          <w:p w14:paraId="65621A53" w14:textId="77777777" w:rsidR="00777D98" w:rsidRPr="00777D98" w:rsidRDefault="00777D98" w:rsidP="00777D98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7D98">
              <w:rPr>
                <w:lang w:val="en-IN"/>
              </w:rPr>
              <w:t>Description / Purpose</w:t>
            </w:r>
          </w:p>
        </w:tc>
      </w:tr>
      <w:tr w:rsidR="00777D98" w:rsidRPr="00777D98" w14:paraId="4DB74B36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0AFD7" w14:textId="77777777" w:rsidR="00777D98" w:rsidRPr="00777D98" w:rsidRDefault="00777D98" w:rsidP="00777D98">
            <w:pPr>
              <w:spacing w:after="320" w:line="300" w:lineRule="auto"/>
              <w:rPr>
                <w:lang w:val="en-IN"/>
              </w:rPr>
            </w:pPr>
            <w:r w:rsidRPr="00777D98">
              <w:rPr>
                <w:lang w:val="en-IN"/>
              </w:rPr>
              <w:t>Final Test Summary Report</w:t>
            </w:r>
          </w:p>
        </w:tc>
        <w:tc>
          <w:tcPr>
            <w:tcW w:w="0" w:type="auto"/>
            <w:hideMark/>
          </w:tcPr>
          <w:p w14:paraId="46769177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7D98">
              <w:rPr>
                <w:lang w:val="en-IN"/>
              </w:rPr>
              <w:t>Consolidated summary of overall testing results, defect metrics, and sign-off recommendations.</w:t>
            </w:r>
          </w:p>
        </w:tc>
      </w:tr>
      <w:tr w:rsidR="00777D98" w:rsidRPr="00777D98" w14:paraId="6F739A54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D2D50" w14:textId="77777777" w:rsidR="00777D98" w:rsidRPr="00777D98" w:rsidRDefault="00777D98" w:rsidP="00777D98">
            <w:pPr>
              <w:spacing w:after="320" w:line="300" w:lineRule="auto"/>
              <w:rPr>
                <w:lang w:val="en-IN"/>
              </w:rPr>
            </w:pPr>
            <w:r w:rsidRPr="00777D98">
              <w:rPr>
                <w:lang w:val="en-IN"/>
              </w:rPr>
              <w:t>Regression Automation Suite</w:t>
            </w:r>
          </w:p>
        </w:tc>
        <w:tc>
          <w:tcPr>
            <w:tcW w:w="0" w:type="auto"/>
            <w:hideMark/>
          </w:tcPr>
          <w:p w14:paraId="59500F9B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7D98">
              <w:rPr>
                <w:lang w:val="en-IN"/>
              </w:rPr>
              <w:t>Set of automated scripts covering key regression scenarios.</w:t>
            </w:r>
          </w:p>
        </w:tc>
      </w:tr>
      <w:tr w:rsidR="00777D98" w:rsidRPr="00777D98" w14:paraId="3DAC82FE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46D5F" w14:textId="77777777" w:rsidR="00777D98" w:rsidRPr="00777D98" w:rsidRDefault="00777D98" w:rsidP="00777D98">
            <w:pPr>
              <w:spacing w:after="320" w:line="300" w:lineRule="auto"/>
              <w:rPr>
                <w:lang w:val="en-IN"/>
              </w:rPr>
            </w:pPr>
            <w:r w:rsidRPr="00777D98">
              <w:rPr>
                <w:lang w:val="en-IN"/>
              </w:rPr>
              <w:t>Defect Metrics Report</w:t>
            </w:r>
          </w:p>
        </w:tc>
        <w:tc>
          <w:tcPr>
            <w:tcW w:w="0" w:type="auto"/>
            <w:hideMark/>
          </w:tcPr>
          <w:p w14:paraId="7C149BDE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7D98">
              <w:rPr>
                <w:lang w:val="en-IN"/>
              </w:rPr>
              <w:t>Provides insights into defect distribution, severity trends, and fix rates.</w:t>
            </w:r>
          </w:p>
        </w:tc>
      </w:tr>
      <w:tr w:rsidR="00777D98" w:rsidRPr="00777D98" w14:paraId="6936C504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A211E" w14:textId="77777777" w:rsidR="00777D98" w:rsidRPr="00777D98" w:rsidRDefault="00777D98" w:rsidP="00777D98">
            <w:pPr>
              <w:spacing w:after="320" w:line="300" w:lineRule="auto"/>
              <w:rPr>
                <w:lang w:val="en-IN"/>
              </w:rPr>
            </w:pPr>
            <w:r w:rsidRPr="00777D98">
              <w:rPr>
                <w:lang w:val="en-IN"/>
              </w:rPr>
              <w:t>Sign-off Email / Approval</w:t>
            </w:r>
          </w:p>
        </w:tc>
        <w:tc>
          <w:tcPr>
            <w:tcW w:w="0" w:type="auto"/>
            <w:hideMark/>
          </w:tcPr>
          <w:p w14:paraId="51454361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7D98">
              <w:rPr>
                <w:lang w:val="en-IN"/>
              </w:rPr>
              <w:t>Formal confirmation from QA lead/manager that testing is complete and release is ready.</w:t>
            </w:r>
          </w:p>
        </w:tc>
      </w:tr>
    </w:tbl>
    <w:p w14:paraId="3B6859D4" w14:textId="77777777" w:rsidR="00777D98" w:rsidRDefault="00777D98" w:rsidP="009244A0"/>
    <w:p w14:paraId="18F3C180" w14:textId="77777777" w:rsidR="00777D98" w:rsidRDefault="00777D98" w:rsidP="009244A0"/>
    <w:p w14:paraId="3E59FF7E" w14:textId="77777777" w:rsidR="00777D98" w:rsidRDefault="00777D98" w:rsidP="009244A0"/>
    <w:p w14:paraId="4FA1DE01" w14:textId="77777777" w:rsidR="00777D98" w:rsidRDefault="00777D98" w:rsidP="009244A0"/>
    <w:p w14:paraId="05B3EB9A" w14:textId="77777777" w:rsidR="00777D98" w:rsidRDefault="00777D98" w:rsidP="009244A0"/>
    <w:p w14:paraId="698898FE" w14:textId="77777777" w:rsidR="00777D98" w:rsidRDefault="00777D98" w:rsidP="009244A0"/>
    <w:p w14:paraId="29DFEBE5" w14:textId="77777777" w:rsidR="00777D98" w:rsidRDefault="00777D98" w:rsidP="009244A0"/>
    <w:p w14:paraId="00B0744A" w14:textId="77777777" w:rsidR="00777D98" w:rsidRDefault="00777D98" w:rsidP="009244A0"/>
    <w:p w14:paraId="5911F843" w14:textId="77777777" w:rsidR="00777D98" w:rsidRDefault="00777D98" w:rsidP="009244A0"/>
    <w:p w14:paraId="17402684" w14:textId="77777777" w:rsidR="00777D98" w:rsidRDefault="00777D98" w:rsidP="009244A0"/>
    <w:p w14:paraId="4318AA49" w14:textId="77777777" w:rsidR="00777D98" w:rsidRDefault="00777D98" w:rsidP="009244A0"/>
    <w:p w14:paraId="31925A03" w14:textId="77777777" w:rsidR="00777D98" w:rsidRDefault="00777D98" w:rsidP="009244A0"/>
    <w:p w14:paraId="069C42A7" w14:textId="77777777" w:rsidR="00777D98" w:rsidRDefault="00777D98" w:rsidP="009244A0"/>
    <w:p w14:paraId="5F33E570" w14:textId="77777777" w:rsidR="00777D98" w:rsidRDefault="00777D98" w:rsidP="009244A0"/>
    <w:p w14:paraId="45C0B3B7" w14:textId="77777777" w:rsidR="00777D98" w:rsidRDefault="00777D98" w:rsidP="009244A0"/>
    <w:p w14:paraId="0880D53E" w14:textId="77777777" w:rsidR="00777D98" w:rsidRDefault="00777D98" w:rsidP="009244A0"/>
    <w:p w14:paraId="6909ECFC" w14:textId="0D89324F" w:rsidR="00777D98" w:rsidRDefault="00777D98" w:rsidP="009244A0">
      <w:pPr>
        <w:rPr>
          <w:b/>
          <w:bCs/>
          <w:sz w:val="36"/>
          <w:szCs w:val="36"/>
        </w:rPr>
      </w:pPr>
      <w:r w:rsidRPr="00777D98">
        <w:rPr>
          <w:b/>
          <w:bCs/>
          <w:sz w:val="36"/>
          <w:szCs w:val="36"/>
        </w:rPr>
        <w:lastRenderedPageBreak/>
        <w:t>8. Test Schedule and Milestones</w:t>
      </w:r>
    </w:p>
    <w:p w14:paraId="7B9E89A2" w14:textId="52B36F58" w:rsidR="00777D98" w:rsidRDefault="00777D98" w:rsidP="009244A0">
      <w:pPr>
        <w:rPr>
          <w:sz w:val="24"/>
          <w:szCs w:val="24"/>
        </w:rPr>
      </w:pPr>
      <w:r w:rsidRPr="00777D98">
        <w:rPr>
          <w:sz w:val="24"/>
          <w:szCs w:val="24"/>
        </w:rPr>
        <w:t>This section provides the estimated testing timeline, including major milestones and activities to be completed during the QA lifecycle.</w:t>
      </w:r>
      <w:r w:rsidRPr="00777D98">
        <w:rPr>
          <w:sz w:val="24"/>
          <w:szCs w:val="24"/>
        </w:rPr>
        <w:br/>
        <w:t>The timeline may vary depending on project updates or environment availability.</w:t>
      </w:r>
    </w:p>
    <w:p w14:paraId="559C5184" w14:textId="77777777" w:rsidR="00777D98" w:rsidRPr="00777D98" w:rsidRDefault="00777D98" w:rsidP="00777D98">
      <w:pPr>
        <w:rPr>
          <w:b/>
          <w:bCs/>
          <w:sz w:val="24"/>
          <w:szCs w:val="24"/>
          <w:lang w:val="en-IN"/>
        </w:rPr>
      </w:pPr>
      <w:r w:rsidRPr="00777D98">
        <w:rPr>
          <w:b/>
          <w:bCs/>
          <w:sz w:val="24"/>
          <w:szCs w:val="24"/>
          <w:lang w:val="en-IN"/>
        </w:rPr>
        <w:t>8.1 Test Schedule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41"/>
        <w:gridCol w:w="3597"/>
        <w:gridCol w:w="1570"/>
        <w:gridCol w:w="971"/>
        <w:gridCol w:w="971"/>
      </w:tblGrid>
      <w:tr w:rsidR="00777D98" w:rsidRPr="00777D98" w14:paraId="58F46287" w14:textId="77777777" w:rsidTr="00777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DDB2F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Phase / Activity</w:t>
            </w:r>
          </w:p>
        </w:tc>
        <w:tc>
          <w:tcPr>
            <w:tcW w:w="0" w:type="auto"/>
            <w:hideMark/>
          </w:tcPr>
          <w:p w14:paraId="16CE58DE" w14:textId="77777777" w:rsidR="00777D98" w:rsidRPr="00777D98" w:rsidRDefault="00777D98" w:rsidP="00777D98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0533F85F" w14:textId="77777777" w:rsidR="00777D98" w:rsidRPr="00777D98" w:rsidRDefault="00777D98" w:rsidP="00777D98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Estimated Duration</w:t>
            </w:r>
          </w:p>
        </w:tc>
        <w:tc>
          <w:tcPr>
            <w:tcW w:w="0" w:type="auto"/>
            <w:hideMark/>
          </w:tcPr>
          <w:p w14:paraId="35CBFF12" w14:textId="77777777" w:rsidR="00777D98" w:rsidRPr="00777D98" w:rsidRDefault="00777D98" w:rsidP="00777D98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Start Date</w:t>
            </w:r>
          </w:p>
        </w:tc>
        <w:tc>
          <w:tcPr>
            <w:tcW w:w="0" w:type="auto"/>
            <w:hideMark/>
          </w:tcPr>
          <w:p w14:paraId="6E0535F8" w14:textId="77777777" w:rsidR="00777D98" w:rsidRPr="00777D98" w:rsidRDefault="00777D98" w:rsidP="00777D98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End Date</w:t>
            </w:r>
          </w:p>
        </w:tc>
      </w:tr>
      <w:tr w:rsidR="00777D98" w:rsidRPr="00777D98" w14:paraId="11ABF669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4C390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Requirement Analysis</w:t>
            </w:r>
          </w:p>
        </w:tc>
        <w:tc>
          <w:tcPr>
            <w:tcW w:w="0" w:type="auto"/>
            <w:hideMark/>
          </w:tcPr>
          <w:p w14:paraId="447F4214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Review business requirements, clarify doubts with BA/dev team.</w:t>
            </w:r>
          </w:p>
        </w:tc>
        <w:tc>
          <w:tcPr>
            <w:tcW w:w="0" w:type="auto"/>
            <w:hideMark/>
          </w:tcPr>
          <w:p w14:paraId="6116E024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2 Days</w:t>
            </w:r>
          </w:p>
        </w:tc>
        <w:tc>
          <w:tcPr>
            <w:tcW w:w="0" w:type="auto"/>
            <w:hideMark/>
          </w:tcPr>
          <w:p w14:paraId="45A1ADFA" w14:textId="77889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14-</w:t>
            </w:r>
            <w:r w:rsidR="001D1A90">
              <w:rPr>
                <w:sz w:val="24"/>
                <w:szCs w:val="24"/>
                <w:lang w:val="en-IN"/>
              </w:rPr>
              <w:t>May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669C350C" w14:textId="32709BD3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15-</w:t>
            </w:r>
            <w:r w:rsidR="001D1A90">
              <w:rPr>
                <w:sz w:val="24"/>
                <w:szCs w:val="24"/>
                <w:lang w:val="en-IN"/>
              </w:rPr>
              <w:t>May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</w:tr>
      <w:tr w:rsidR="00777D98" w:rsidRPr="00777D98" w14:paraId="6C696B94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8E6F3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Planning</w:t>
            </w:r>
          </w:p>
        </w:tc>
        <w:tc>
          <w:tcPr>
            <w:tcW w:w="0" w:type="auto"/>
            <w:hideMark/>
          </w:tcPr>
          <w:p w14:paraId="0F60B2BA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Prepare Test Plan and identify testing tools, resources, and risks.</w:t>
            </w:r>
          </w:p>
        </w:tc>
        <w:tc>
          <w:tcPr>
            <w:tcW w:w="0" w:type="auto"/>
            <w:hideMark/>
          </w:tcPr>
          <w:p w14:paraId="0BB530C3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2 Days</w:t>
            </w:r>
          </w:p>
        </w:tc>
        <w:tc>
          <w:tcPr>
            <w:tcW w:w="0" w:type="auto"/>
            <w:hideMark/>
          </w:tcPr>
          <w:p w14:paraId="411C5C3E" w14:textId="13E52F34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16-</w:t>
            </w:r>
            <w:r w:rsidR="001D1A90">
              <w:rPr>
                <w:sz w:val="24"/>
                <w:szCs w:val="24"/>
                <w:lang w:val="en-IN"/>
              </w:rPr>
              <w:t>May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780B8139" w14:textId="21D9B72D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17-</w:t>
            </w:r>
            <w:r w:rsidR="001D1A90">
              <w:rPr>
                <w:sz w:val="24"/>
                <w:szCs w:val="24"/>
                <w:lang w:val="en-IN"/>
              </w:rPr>
              <w:t>May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</w:tr>
      <w:tr w:rsidR="00777D98" w:rsidRPr="00777D98" w14:paraId="00BEFE61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100FB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Scenario &amp; Test Case Design</w:t>
            </w:r>
          </w:p>
        </w:tc>
        <w:tc>
          <w:tcPr>
            <w:tcW w:w="0" w:type="auto"/>
            <w:hideMark/>
          </w:tcPr>
          <w:p w14:paraId="759F6C88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Create detailed test scenarios and manual test cases for all modules.</w:t>
            </w:r>
          </w:p>
        </w:tc>
        <w:tc>
          <w:tcPr>
            <w:tcW w:w="0" w:type="auto"/>
            <w:hideMark/>
          </w:tcPr>
          <w:p w14:paraId="001384F6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4 Days</w:t>
            </w:r>
          </w:p>
        </w:tc>
        <w:tc>
          <w:tcPr>
            <w:tcW w:w="0" w:type="auto"/>
            <w:hideMark/>
          </w:tcPr>
          <w:p w14:paraId="07E0860C" w14:textId="422A190D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18-</w:t>
            </w:r>
            <w:r w:rsidR="001D1A90">
              <w:rPr>
                <w:sz w:val="24"/>
                <w:szCs w:val="24"/>
                <w:lang w:val="en-IN"/>
              </w:rPr>
              <w:t>May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4B832213" w14:textId="7F975E7D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21-</w:t>
            </w:r>
            <w:r w:rsidR="001D1A90">
              <w:rPr>
                <w:sz w:val="24"/>
                <w:szCs w:val="24"/>
                <w:lang w:val="en-IN"/>
              </w:rPr>
              <w:t>May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</w:tr>
      <w:tr w:rsidR="00777D98" w:rsidRPr="00777D98" w14:paraId="7543177A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1777A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Data Preparation</w:t>
            </w:r>
          </w:p>
        </w:tc>
        <w:tc>
          <w:tcPr>
            <w:tcW w:w="0" w:type="auto"/>
            <w:hideMark/>
          </w:tcPr>
          <w:p w14:paraId="16C14B8E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Prepare valid and invalid test data for manual &amp; automation testing.</w:t>
            </w:r>
          </w:p>
        </w:tc>
        <w:tc>
          <w:tcPr>
            <w:tcW w:w="0" w:type="auto"/>
            <w:hideMark/>
          </w:tcPr>
          <w:p w14:paraId="107C496D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2 Days</w:t>
            </w:r>
          </w:p>
        </w:tc>
        <w:tc>
          <w:tcPr>
            <w:tcW w:w="0" w:type="auto"/>
            <w:hideMark/>
          </w:tcPr>
          <w:p w14:paraId="0B198EFA" w14:textId="236D84F1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22-</w:t>
            </w:r>
            <w:r w:rsidR="001D1A90">
              <w:rPr>
                <w:sz w:val="24"/>
                <w:szCs w:val="24"/>
                <w:lang w:val="en-IN"/>
              </w:rPr>
              <w:t>May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6E8EBF05" w14:textId="63F69E91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23-</w:t>
            </w:r>
            <w:r w:rsidR="001D1A90">
              <w:rPr>
                <w:sz w:val="24"/>
                <w:szCs w:val="24"/>
                <w:lang w:val="en-IN"/>
              </w:rPr>
              <w:t xml:space="preserve"> </w:t>
            </w:r>
            <w:r w:rsidR="001D1A90">
              <w:rPr>
                <w:sz w:val="24"/>
                <w:szCs w:val="24"/>
                <w:lang w:val="en-IN"/>
              </w:rPr>
              <w:t>May</w:t>
            </w:r>
            <w:r w:rsidR="001D1A90" w:rsidRPr="00777D98">
              <w:rPr>
                <w:sz w:val="24"/>
                <w:szCs w:val="24"/>
                <w:lang w:val="en-IN"/>
              </w:rPr>
              <w:t xml:space="preserve"> 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</w:tr>
      <w:tr w:rsidR="00777D98" w:rsidRPr="00777D98" w14:paraId="1DFA063A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89C7B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Environment Setup</w:t>
            </w:r>
          </w:p>
        </w:tc>
        <w:tc>
          <w:tcPr>
            <w:tcW w:w="0" w:type="auto"/>
            <w:hideMark/>
          </w:tcPr>
          <w:p w14:paraId="5BC7E995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Configure browsers, Jenkins, and automation framework setup.</w:t>
            </w:r>
          </w:p>
        </w:tc>
        <w:tc>
          <w:tcPr>
            <w:tcW w:w="0" w:type="auto"/>
            <w:hideMark/>
          </w:tcPr>
          <w:p w14:paraId="1F58DD3C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2 Days</w:t>
            </w:r>
          </w:p>
        </w:tc>
        <w:tc>
          <w:tcPr>
            <w:tcW w:w="0" w:type="auto"/>
            <w:hideMark/>
          </w:tcPr>
          <w:p w14:paraId="2F2C140D" w14:textId="63AA4D2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24-</w:t>
            </w:r>
            <w:r w:rsidR="001D1A90">
              <w:rPr>
                <w:sz w:val="24"/>
                <w:szCs w:val="24"/>
                <w:lang w:val="en-IN"/>
              </w:rPr>
              <w:t xml:space="preserve"> </w:t>
            </w:r>
            <w:r w:rsidR="001D1A90">
              <w:rPr>
                <w:sz w:val="24"/>
                <w:szCs w:val="24"/>
                <w:lang w:val="en-IN"/>
              </w:rPr>
              <w:t>May</w:t>
            </w:r>
            <w:r w:rsidR="001D1A90" w:rsidRPr="00777D98">
              <w:rPr>
                <w:sz w:val="24"/>
                <w:szCs w:val="24"/>
                <w:lang w:val="en-IN"/>
              </w:rPr>
              <w:t xml:space="preserve"> 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4909F49D" w14:textId="75FFA71B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25-</w:t>
            </w:r>
            <w:r w:rsidR="001D1A90">
              <w:rPr>
                <w:sz w:val="24"/>
                <w:szCs w:val="24"/>
                <w:lang w:val="en-IN"/>
              </w:rPr>
              <w:t xml:space="preserve"> </w:t>
            </w:r>
            <w:r w:rsidR="001D1A90">
              <w:rPr>
                <w:sz w:val="24"/>
                <w:szCs w:val="24"/>
                <w:lang w:val="en-IN"/>
              </w:rPr>
              <w:t>May</w:t>
            </w:r>
            <w:r w:rsidR="001D1A90" w:rsidRPr="00777D98">
              <w:rPr>
                <w:sz w:val="24"/>
                <w:szCs w:val="24"/>
                <w:lang w:val="en-IN"/>
              </w:rPr>
              <w:t xml:space="preserve"> 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</w:tr>
      <w:tr w:rsidR="00777D98" w:rsidRPr="00777D98" w14:paraId="6D0BE4C5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D94B9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Manual Test Execution (Cycle 1)</w:t>
            </w:r>
          </w:p>
        </w:tc>
        <w:tc>
          <w:tcPr>
            <w:tcW w:w="0" w:type="auto"/>
            <w:hideMark/>
          </w:tcPr>
          <w:p w14:paraId="38CF32C8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Execute functional, UI, and negative test cases. Log defects in JIRA.</w:t>
            </w:r>
          </w:p>
        </w:tc>
        <w:tc>
          <w:tcPr>
            <w:tcW w:w="0" w:type="auto"/>
            <w:hideMark/>
          </w:tcPr>
          <w:p w14:paraId="7FDBF79F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5 Days</w:t>
            </w:r>
          </w:p>
        </w:tc>
        <w:tc>
          <w:tcPr>
            <w:tcW w:w="0" w:type="auto"/>
            <w:hideMark/>
          </w:tcPr>
          <w:p w14:paraId="34B78E37" w14:textId="4AEFB150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26-</w:t>
            </w:r>
            <w:r w:rsidR="001D1A90">
              <w:rPr>
                <w:sz w:val="24"/>
                <w:szCs w:val="24"/>
                <w:lang w:val="en-IN"/>
              </w:rPr>
              <w:t xml:space="preserve"> </w:t>
            </w:r>
            <w:r w:rsidR="001D1A90">
              <w:rPr>
                <w:sz w:val="24"/>
                <w:szCs w:val="24"/>
                <w:lang w:val="en-IN"/>
              </w:rPr>
              <w:t>May</w:t>
            </w:r>
            <w:r w:rsidR="001D1A90" w:rsidRPr="00777D98">
              <w:rPr>
                <w:sz w:val="24"/>
                <w:szCs w:val="24"/>
                <w:lang w:val="en-IN"/>
              </w:rPr>
              <w:t xml:space="preserve"> 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00D7ACC6" w14:textId="123BE8D0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30-</w:t>
            </w:r>
            <w:r w:rsidR="001D1A90">
              <w:rPr>
                <w:sz w:val="24"/>
                <w:szCs w:val="24"/>
                <w:lang w:val="en-IN"/>
              </w:rPr>
              <w:t xml:space="preserve"> </w:t>
            </w:r>
            <w:r w:rsidR="001D1A90">
              <w:rPr>
                <w:sz w:val="24"/>
                <w:szCs w:val="24"/>
                <w:lang w:val="en-IN"/>
              </w:rPr>
              <w:t>May</w:t>
            </w:r>
            <w:r w:rsidR="001D1A90" w:rsidRPr="00777D98">
              <w:rPr>
                <w:sz w:val="24"/>
                <w:szCs w:val="24"/>
                <w:lang w:val="en-IN"/>
              </w:rPr>
              <w:t xml:space="preserve"> 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</w:tr>
      <w:tr w:rsidR="00777D98" w:rsidRPr="00777D98" w14:paraId="71187F1A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44649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Automation Script Development</w:t>
            </w:r>
          </w:p>
        </w:tc>
        <w:tc>
          <w:tcPr>
            <w:tcW w:w="0" w:type="auto"/>
            <w:hideMark/>
          </w:tcPr>
          <w:p w14:paraId="4819597A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Develop regression automation scripts using Selenium + Java + TestNG + Cucumber.</w:t>
            </w:r>
          </w:p>
        </w:tc>
        <w:tc>
          <w:tcPr>
            <w:tcW w:w="0" w:type="auto"/>
            <w:hideMark/>
          </w:tcPr>
          <w:p w14:paraId="0F8A7A03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hideMark/>
          </w:tcPr>
          <w:p w14:paraId="4E776CA7" w14:textId="4C758004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01-</w:t>
            </w:r>
            <w:r w:rsidR="001D1A90">
              <w:rPr>
                <w:sz w:val="24"/>
                <w:szCs w:val="24"/>
                <w:lang w:val="en-IN"/>
              </w:rPr>
              <w:t xml:space="preserve"> Jun</w:t>
            </w:r>
            <w:r w:rsidR="001D1A90" w:rsidRPr="00777D98">
              <w:rPr>
                <w:sz w:val="24"/>
                <w:szCs w:val="24"/>
                <w:lang w:val="en-IN"/>
              </w:rPr>
              <w:t xml:space="preserve"> 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569018E9" w14:textId="4C4BB6B8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06-</w:t>
            </w:r>
            <w:r w:rsidR="001D1A90">
              <w:rPr>
                <w:sz w:val="24"/>
                <w:szCs w:val="24"/>
                <w:lang w:val="en-IN"/>
              </w:rPr>
              <w:t xml:space="preserve"> </w:t>
            </w:r>
            <w:r w:rsidR="001D1A90">
              <w:rPr>
                <w:sz w:val="24"/>
                <w:szCs w:val="24"/>
                <w:lang w:val="en-IN"/>
              </w:rPr>
              <w:t>Jun</w:t>
            </w:r>
            <w:r w:rsidR="001D1A90" w:rsidRPr="00777D98">
              <w:rPr>
                <w:sz w:val="24"/>
                <w:szCs w:val="24"/>
                <w:lang w:val="en-IN"/>
              </w:rPr>
              <w:t xml:space="preserve"> 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</w:tr>
      <w:tr w:rsidR="00777D98" w:rsidRPr="00777D98" w14:paraId="733F0D21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10E31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Regression &amp; Re-testing (Cycle 2)</w:t>
            </w:r>
          </w:p>
        </w:tc>
        <w:tc>
          <w:tcPr>
            <w:tcW w:w="0" w:type="auto"/>
            <w:hideMark/>
          </w:tcPr>
          <w:p w14:paraId="161A507C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Re-test fixed defects and run automated regression suite.</w:t>
            </w:r>
          </w:p>
        </w:tc>
        <w:tc>
          <w:tcPr>
            <w:tcW w:w="0" w:type="auto"/>
            <w:hideMark/>
          </w:tcPr>
          <w:p w14:paraId="0A8E60FE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3 Days</w:t>
            </w:r>
          </w:p>
        </w:tc>
        <w:tc>
          <w:tcPr>
            <w:tcW w:w="0" w:type="auto"/>
            <w:hideMark/>
          </w:tcPr>
          <w:p w14:paraId="132BAFBE" w14:textId="0BF4CD1A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07-</w:t>
            </w:r>
            <w:r w:rsidR="001D1A90">
              <w:rPr>
                <w:sz w:val="24"/>
                <w:szCs w:val="24"/>
                <w:lang w:val="en-IN"/>
              </w:rPr>
              <w:t xml:space="preserve"> </w:t>
            </w:r>
            <w:r w:rsidR="001D1A90">
              <w:rPr>
                <w:sz w:val="24"/>
                <w:szCs w:val="24"/>
                <w:lang w:val="en-IN"/>
              </w:rPr>
              <w:t>Jun</w:t>
            </w:r>
            <w:r w:rsidR="001D1A90" w:rsidRPr="00777D98">
              <w:rPr>
                <w:sz w:val="24"/>
                <w:szCs w:val="24"/>
                <w:lang w:val="en-IN"/>
              </w:rPr>
              <w:t xml:space="preserve"> 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0E01B9BC" w14:textId="3FBE38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09-</w:t>
            </w:r>
            <w:r w:rsidR="001D1A90">
              <w:rPr>
                <w:sz w:val="24"/>
                <w:szCs w:val="24"/>
                <w:lang w:val="en-IN"/>
              </w:rPr>
              <w:t xml:space="preserve"> </w:t>
            </w:r>
            <w:r w:rsidR="001D1A90">
              <w:rPr>
                <w:sz w:val="24"/>
                <w:szCs w:val="24"/>
                <w:lang w:val="en-IN"/>
              </w:rPr>
              <w:t>Jun</w:t>
            </w:r>
            <w:r w:rsidR="001D1A90" w:rsidRPr="00777D98">
              <w:rPr>
                <w:sz w:val="24"/>
                <w:szCs w:val="24"/>
                <w:lang w:val="en-IN"/>
              </w:rPr>
              <w:t xml:space="preserve"> 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</w:tr>
      <w:tr w:rsidR="00777D98" w:rsidRPr="00777D98" w14:paraId="36793FC6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78ECB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lastRenderedPageBreak/>
              <w:t>Test Summary Report &amp; Closure</w:t>
            </w:r>
          </w:p>
        </w:tc>
        <w:tc>
          <w:tcPr>
            <w:tcW w:w="0" w:type="auto"/>
            <w:hideMark/>
          </w:tcPr>
          <w:p w14:paraId="525DD97D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Prepare final QA summary, defect metrics, and sign-off report.</w:t>
            </w:r>
          </w:p>
        </w:tc>
        <w:tc>
          <w:tcPr>
            <w:tcW w:w="0" w:type="auto"/>
            <w:hideMark/>
          </w:tcPr>
          <w:p w14:paraId="756D5EC8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2 Days</w:t>
            </w:r>
          </w:p>
        </w:tc>
        <w:tc>
          <w:tcPr>
            <w:tcW w:w="0" w:type="auto"/>
            <w:hideMark/>
          </w:tcPr>
          <w:p w14:paraId="7FDA1EB5" w14:textId="130FFF32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10-</w:t>
            </w:r>
            <w:r w:rsidR="001D1A90">
              <w:rPr>
                <w:sz w:val="24"/>
                <w:szCs w:val="24"/>
                <w:lang w:val="en-IN"/>
              </w:rPr>
              <w:t xml:space="preserve"> </w:t>
            </w:r>
            <w:r w:rsidR="001D1A90">
              <w:rPr>
                <w:sz w:val="24"/>
                <w:szCs w:val="24"/>
                <w:lang w:val="en-IN"/>
              </w:rPr>
              <w:t>Jun</w:t>
            </w:r>
            <w:r w:rsidR="001D1A90" w:rsidRPr="00777D98">
              <w:rPr>
                <w:sz w:val="24"/>
                <w:szCs w:val="24"/>
                <w:lang w:val="en-IN"/>
              </w:rPr>
              <w:t xml:space="preserve"> 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6DD8EFED" w14:textId="11D186EB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11-</w:t>
            </w:r>
            <w:r w:rsidR="001D1A90">
              <w:rPr>
                <w:sz w:val="24"/>
                <w:szCs w:val="24"/>
                <w:lang w:val="en-IN"/>
              </w:rPr>
              <w:t xml:space="preserve"> </w:t>
            </w:r>
            <w:r w:rsidR="001D1A90">
              <w:rPr>
                <w:sz w:val="24"/>
                <w:szCs w:val="24"/>
                <w:lang w:val="en-IN"/>
              </w:rPr>
              <w:t>Jun</w:t>
            </w:r>
            <w:r w:rsidR="001D1A90" w:rsidRPr="00777D98">
              <w:rPr>
                <w:sz w:val="24"/>
                <w:szCs w:val="24"/>
                <w:lang w:val="en-IN"/>
              </w:rPr>
              <w:t xml:space="preserve"> </w:t>
            </w:r>
            <w:r w:rsidRPr="00777D98">
              <w:rPr>
                <w:sz w:val="24"/>
                <w:szCs w:val="24"/>
                <w:lang w:val="en-IN"/>
              </w:rPr>
              <w:t>-2025</w:t>
            </w:r>
          </w:p>
        </w:tc>
      </w:tr>
    </w:tbl>
    <w:p w14:paraId="3B61E20D" w14:textId="77777777" w:rsidR="00777D98" w:rsidRDefault="00777D98" w:rsidP="009244A0">
      <w:pPr>
        <w:rPr>
          <w:sz w:val="24"/>
          <w:szCs w:val="24"/>
        </w:rPr>
      </w:pPr>
    </w:p>
    <w:p w14:paraId="3B94F9C0" w14:textId="77777777" w:rsidR="00777D98" w:rsidRPr="00777D98" w:rsidRDefault="00777D98" w:rsidP="00777D98">
      <w:pPr>
        <w:rPr>
          <w:b/>
          <w:bCs/>
          <w:sz w:val="28"/>
          <w:szCs w:val="28"/>
          <w:lang w:val="en-IN"/>
        </w:rPr>
      </w:pPr>
      <w:r w:rsidRPr="00777D98">
        <w:rPr>
          <w:b/>
          <w:bCs/>
          <w:sz w:val="28"/>
          <w:szCs w:val="28"/>
          <w:lang w:val="en-IN"/>
        </w:rPr>
        <w:t>8.2 Major Milestones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22"/>
        <w:gridCol w:w="4763"/>
        <w:gridCol w:w="1665"/>
      </w:tblGrid>
      <w:tr w:rsidR="00777D98" w:rsidRPr="00777D98" w14:paraId="0F728479" w14:textId="77777777" w:rsidTr="00777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F3FD5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Milestone</w:t>
            </w:r>
          </w:p>
        </w:tc>
        <w:tc>
          <w:tcPr>
            <w:tcW w:w="0" w:type="auto"/>
            <w:hideMark/>
          </w:tcPr>
          <w:p w14:paraId="3720AB37" w14:textId="77777777" w:rsidR="00777D98" w:rsidRPr="00777D98" w:rsidRDefault="00777D98" w:rsidP="00777D98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7B5538D7" w14:textId="77777777" w:rsidR="00777D98" w:rsidRPr="00777D98" w:rsidRDefault="00777D98" w:rsidP="00777D98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Owner</w:t>
            </w:r>
          </w:p>
        </w:tc>
      </w:tr>
      <w:tr w:rsidR="00777D98" w:rsidRPr="00777D98" w14:paraId="5A534C18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0CCE1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Plan Approval</w:t>
            </w:r>
          </w:p>
        </w:tc>
        <w:tc>
          <w:tcPr>
            <w:tcW w:w="0" w:type="auto"/>
            <w:hideMark/>
          </w:tcPr>
          <w:p w14:paraId="31D0B30C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Plan reviewed and approved by QA Lead/Manager.</w:t>
            </w:r>
          </w:p>
        </w:tc>
        <w:tc>
          <w:tcPr>
            <w:tcW w:w="0" w:type="auto"/>
            <w:hideMark/>
          </w:tcPr>
          <w:p w14:paraId="2E71AF00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QA Lead</w:t>
            </w:r>
          </w:p>
        </w:tc>
      </w:tr>
      <w:tr w:rsidR="00777D98" w:rsidRPr="00777D98" w14:paraId="4D0B06FA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B1E4B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Case Review Completion</w:t>
            </w:r>
          </w:p>
        </w:tc>
        <w:tc>
          <w:tcPr>
            <w:tcW w:w="0" w:type="auto"/>
            <w:hideMark/>
          </w:tcPr>
          <w:p w14:paraId="01E5FA77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All test cases reviewed and baselined for execution.</w:t>
            </w:r>
          </w:p>
        </w:tc>
        <w:tc>
          <w:tcPr>
            <w:tcW w:w="0" w:type="auto"/>
            <w:hideMark/>
          </w:tcPr>
          <w:p w14:paraId="6EC66B30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QA Team</w:t>
            </w:r>
          </w:p>
        </w:tc>
      </w:tr>
      <w:tr w:rsidR="00777D98" w:rsidRPr="00777D98" w14:paraId="6152D870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77D03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Environment Ready</w:t>
            </w:r>
          </w:p>
        </w:tc>
        <w:tc>
          <w:tcPr>
            <w:tcW w:w="0" w:type="auto"/>
            <w:hideMark/>
          </w:tcPr>
          <w:p w14:paraId="0F23ADEA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environment setup completed and validated.</w:t>
            </w:r>
          </w:p>
        </w:tc>
        <w:tc>
          <w:tcPr>
            <w:tcW w:w="0" w:type="auto"/>
            <w:hideMark/>
          </w:tcPr>
          <w:p w14:paraId="66D3AAF8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DevOps / QA</w:t>
            </w:r>
          </w:p>
        </w:tc>
      </w:tr>
      <w:tr w:rsidR="00777D98" w:rsidRPr="00777D98" w14:paraId="651ADBF5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6338E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Execution Start</w:t>
            </w:r>
          </w:p>
        </w:tc>
        <w:tc>
          <w:tcPr>
            <w:tcW w:w="0" w:type="auto"/>
            <w:hideMark/>
          </w:tcPr>
          <w:p w14:paraId="1A349386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Functional and automation testing begins.</w:t>
            </w:r>
          </w:p>
        </w:tc>
        <w:tc>
          <w:tcPr>
            <w:tcW w:w="0" w:type="auto"/>
            <w:hideMark/>
          </w:tcPr>
          <w:p w14:paraId="6E0C3359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QA Team</w:t>
            </w:r>
          </w:p>
        </w:tc>
      </w:tr>
      <w:tr w:rsidR="00777D98" w:rsidRPr="00777D98" w14:paraId="436C4047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5454E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Regression Suite Execution</w:t>
            </w:r>
          </w:p>
        </w:tc>
        <w:tc>
          <w:tcPr>
            <w:tcW w:w="0" w:type="auto"/>
            <w:hideMark/>
          </w:tcPr>
          <w:p w14:paraId="77F0B279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Automated regression suite executed on stable build.</w:t>
            </w:r>
          </w:p>
        </w:tc>
        <w:tc>
          <w:tcPr>
            <w:tcW w:w="0" w:type="auto"/>
            <w:hideMark/>
          </w:tcPr>
          <w:p w14:paraId="67FBD6CC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QA Automation</w:t>
            </w:r>
          </w:p>
        </w:tc>
      </w:tr>
      <w:tr w:rsidR="00777D98" w:rsidRPr="00777D98" w14:paraId="679E070B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ABA69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Defect Closure</w:t>
            </w:r>
          </w:p>
        </w:tc>
        <w:tc>
          <w:tcPr>
            <w:tcW w:w="0" w:type="auto"/>
            <w:hideMark/>
          </w:tcPr>
          <w:p w14:paraId="09FE2717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All critical and high-severity defects resolved and verified.</w:t>
            </w:r>
          </w:p>
        </w:tc>
        <w:tc>
          <w:tcPr>
            <w:tcW w:w="0" w:type="auto"/>
            <w:hideMark/>
          </w:tcPr>
          <w:p w14:paraId="762E41C5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QA &amp; Dev</w:t>
            </w:r>
          </w:p>
        </w:tc>
      </w:tr>
      <w:tr w:rsidR="00777D98" w:rsidRPr="00777D98" w14:paraId="7A60FE33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1212A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Summary Submission</w:t>
            </w:r>
          </w:p>
        </w:tc>
        <w:tc>
          <w:tcPr>
            <w:tcW w:w="0" w:type="auto"/>
            <w:hideMark/>
          </w:tcPr>
          <w:p w14:paraId="58E21EE0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Final test summary report submitted for release approval.</w:t>
            </w:r>
          </w:p>
        </w:tc>
        <w:tc>
          <w:tcPr>
            <w:tcW w:w="0" w:type="auto"/>
            <w:hideMark/>
          </w:tcPr>
          <w:p w14:paraId="75C75050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QA Lead</w:t>
            </w:r>
          </w:p>
        </w:tc>
      </w:tr>
    </w:tbl>
    <w:p w14:paraId="0193110E" w14:textId="77777777" w:rsidR="00777D98" w:rsidRDefault="00777D98" w:rsidP="009244A0">
      <w:pPr>
        <w:rPr>
          <w:sz w:val="24"/>
          <w:szCs w:val="24"/>
        </w:rPr>
      </w:pPr>
    </w:p>
    <w:p w14:paraId="228290D7" w14:textId="77777777" w:rsidR="00777D98" w:rsidRDefault="00777D98" w:rsidP="009244A0">
      <w:pPr>
        <w:rPr>
          <w:sz w:val="24"/>
          <w:szCs w:val="24"/>
        </w:rPr>
      </w:pPr>
    </w:p>
    <w:p w14:paraId="15964D5C" w14:textId="77777777" w:rsidR="00777D98" w:rsidRDefault="00777D98" w:rsidP="009244A0">
      <w:pPr>
        <w:rPr>
          <w:sz w:val="24"/>
          <w:szCs w:val="24"/>
        </w:rPr>
      </w:pPr>
    </w:p>
    <w:p w14:paraId="405C5B5B" w14:textId="77777777" w:rsidR="00777D98" w:rsidRDefault="00777D98" w:rsidP="009244A0">
      <w:pPr>
        <w:rPr>
          <w:sz w:val="24"/>
          <w:szCs w:val="24"/>
        </w:rPr>
      </w:pPr>
    </w:p>
    <w:p w14:paraId="3E93BC15" w14:textId="77777777" w:rsidR="001D1A90" w:rsidRDefault="001D1A90" w:rsidP="009244A0">
      <w:pPr>
        <w:rPr>
          <w:sz w:val="24"/>
          <w:szCs w:val="24"/>
        </w:rPr>
      </w:pPr>
    </w:p>
    <w:p w14:paraId="491CDA8C" w14:textId="77777777" w:rsidR="001D1A90" w:rsidRDefault="001D1A90" w:rsidP="009244A0">
      <w:pPr>
        <w:rPr>
          <w:sz w:val="24"/>
          <w:szCs w:val="24"/>
        </w:rPr>
      </w:pPr>
    </w:p>
    <w:p w14:paraId="581260B9" w14:textId="77777777" w:rsidR="001D1A90" w:rsidRDefault="001D1A90" w:rsidP="009244A0">
      <w:pPr>
        <w:rPr>
          <w:sz w:val="24"/>
          <w:szCs w:val="24"/>
        </w:rPr>
      </w:pPr>
    </w:p>
    <w:p w14:paraId="66DCE07B" w14:textId="77777777" w:rsidR="00777D98" w:rsidRPr="00777D98" w:rsidRDefault="00777D98" w:rsidP="00777D98">
      <w:pPr>
        <w:rPr>
          <w:b/>
          <w:bCs/>
          <w:sz w:val="28"/>
          <w:szCs w:val="28"/>
          <w:lang w:val="en-IN"/>
        </w:rPr>
      </w:pPr>
      <w:r w:rsidRPr="00777D98">
        <w:rPr>
          <w:b/>
          <w:bCs/>
          <w:sz w:val="28"/>
          <w:szCs w:val="28"/>
          <w:lang w:val="en-IN"/>
        </w:rPr>
        <w:lastRenderedPageBreak/>
        <w:t>9. Entry and Exit Criteria</w:t>
      </w:r>
    </w:p>
    <w:p w14:paraId="429CB3C3" w14:textId="77777777" w:rsidR="00777D98" w:rsidRDefault="00777D98" w:rsidP="00777D98">
      <w:pPr>
        <w:rPr>
          <w:sz w:val="24"/>
          <w:szCs w:val="24"/>
          <w:lang w:val="en-IN"/>
        </w:rPr>
      </w:pPr>
      <w:r w:rsidRPr="00777D98">
        <w:rPr>
          <w:sz w:val="24"/>
          <w:szCs w:val="24"/>
          <w:lang w:val="en-IN"/>
        </w:rPr>
        <w:t xml:space="preserve">This section defines the </w:t>
      </w:r>
      <w:r w:rsidRPr="00777D98">
        <w:rPr>
          <w:b/>
          <w:bCs/>
          <w:sz w:val="24"/>
          <w:szCs w:val="24"/>
          <w:lang w:val="en-IN"/>
        </w:rPr>
        <w:t>preconditions (Entry Criteria)</w:t>
      </w:r>
      <w:r w:rsidRPr="00777D98">
        <w:rPr>
          <w:sz w:val="24"/>
          <w:szCs w:val="24"/>
          <w:lang w:val="en-IN"/>
        </w:rPr>
        <w:t xml:space="preserve"> required before testing begins and the </w:t>
      </w:r>
      <w:r w:rsidRPr="00777D98">
        <w:rPr>
          <w:b/>
          <w:bCs/>
          <w:sz w:val="24"/>
          <w:szCs w:val="24"/>
          <w:lang w:val="en-IN"/>
        </w:rPr>
        <w:t>conditions for completion (Exit Criteria)</w:t>
      </w:r>
      <w:r w:rsidRPr="00777D98">
        <w:rPr>
          <w:sz w:val="24"/>
          <w:szCs w:val="24"/>
          <w:lang w:val="en-IN"/>
        </w:rPr>
        <w:t xml:space="preserve"> that determine when testing activities can be considered finished.</w:t>
      </w:r>
    </w:p>
    <w:p w14:paraId="456EB0B4" w14:textId="578853E0" w:rsidR="00777D98" w:rsidRPr="00777D98" w:rsidRDefault="00777D98" w:rsidP="00777D98">
      <w:pPr>
        <w:rPr>
          <w:b/>
          <w:bCs/>
          <w:sz w:val="28"/>
          <w:szCs w:val="28"/>
          <w:lang w:val="en-IN"/>
        </w:rPr>
      </w:pPr>
      <w:r w:rsidRPr="00777D98">
        <w:rPr>
          <w:b/>
          <w:bCs/>
          <w:sz w:val="28"/>
          <w:szCs w:val="28"/>
          <w:lang w:val="en-IN"/>
        </w:rPr>
        <w:t>9.1 Entry Criteria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1"/>
        <w:gridCol w:w="6239"/>
      </w:tblGrid>
      <w:tr w:rsidR="00777D98" w:rsidRPr="00777D98" w14:paraId="3BBCBEFC" w14:textId="77777777" w:rsidTr="00777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7C99C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Criterion</w:t>
            </w:r>
          </w:p>
        </w:tc>
        <w:tc>
          <w:tcPr>
            <w:tcW w:w="0" w:type="auto"/>
            <w:hideMark/>
          </w:tcPr>
          <w:p w14:paraId="0B5E4D00" w14:textId="77777777" w:rsidR="00777D98" w:rsidRPr="00777D98" w:rsidRDefault="00777D98" w:rsidP="00777D98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Description</w:t>
            </w:r>
          </w:p>
        </w:tc>
      </w:tr>
      <w:tr w:rsidR="00777D98" w:rsidRPr="00777D98" w14:paraId="76CB4C10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7960C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Approved Requirements Document</w:t>
            </w:r>
          </w:p>
        </w:tc>
        <w:tc>
          <w:tcPr>
            <w:tcW w:w="0" w:type="auto"/>
            <w:hideMark/>
          </w:tcPr>
          <w:p w14:paraId="7F4435A7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Business and functional requirements must be reviewed and finalized.</w:t>
            </w:r>
          </w:p>
        </w:tc>
      </w:tr>
      <w:tr w:rsidR="00777D98" w:rsidRPr="00777D98" w14:paraId="5013B025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20083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Plan Approval</w:t>
            </w:r>
          </w:p>
        </w:tc>
        <w:tc>
          <w:tcPr>
            <w:tcW w:w="0" w:type="auto"/>
            <w:hideMark/>
          </w:tcPr>
          <w:p w14:paraId="494AA7C9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Plan must be approved by QA Lead / Project Manager.</w:t>
            </w:r>
          </w:p>
        </w:tc>
      </w:tr>
      <w:tr w:rsidR="00777D98" w:rsidRPr="00777D98" w14:paraId="39CAB027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96B63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Environment Availability</w:t>
            </w:r>
          </w:p>
        </w:tc>
        <w:tc>
          <w:tcPr>
            <w:tcW w:w="0" w:type="auto"/>
            <w:hideMark/>
          </w:tcPr>
          <w:p w14:paraId="677976AD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environment setup (application URL, browsers, data, tools) must be stable and ready.</w:t>
            </w:r>
          </w:p>
        </w:tc>
      </w:tr>
      <w:tr w:rsidR="00777D98" w:rsidRPr="00777D98" w14:paraId="3D77E210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491D3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Build Deployment</w:t>
            </w:r>
          </w:p>
        </w:tc>
        <w:tc>
          <w:tcPr>
            <w:tcW w:w="0" w:type="auto"/>
            <w:hideMark/>
          </w:tcPr>
          <w:p w14:paraId="08EB1456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Latest stable build should be deployed to the QA environment.</w:t>
            </w:r>
          </w:p>
        </w:tc>
      </w:tr>
      <w:tr w:rsidR="00777D98" w:rsidRPr="00777D98" w14:paraId="5542F510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849D8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Cases Prepared and Reviewed</w:t>
            </w:r>
          </w:p>
        </w:tc>
        <w:tc>
          <w:tcPr>
            <w:tcW w:w="0" w:type="auto"/>
            <w:hideMark/>
          </w:tcPr>
          <w:p w14:paraId="13A5A8A1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All planned test cases must be designed, peer-reviewed, and baselined.</w:t>
            </w:r>
          </w:p>
        </w:tc>
      </w:tr>
      <w:tr w:rsidR="00777D98" w:rsidRPr="00777D98" w14:paraId="6DC67359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05915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Data Ready</w:t>
            </w:r>
          </w:p>
        </w:tc>
        <w:tc>
          <w:tcPr>
            <w:tcW w:w="0" w:type="auto"/>
            <w:hideMark/>
          </w:tcPr>
          <w:p w14:paraId="62262E2E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Required test data must be available and accessible to the QA team.</w:t>
            </w:r>
          </w:p>
        </w:tc>
      </w:tr>
      <w:tr w:rsidR="00777D98" w:rsidRPr="00777D98" w14:paraId="7D9366EC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418F6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Access Permissions</w:t>
            </w:r>
          </w:p>
        </w:tc>
        <w:tc>
          <w:tcPr>
            <w:tcW w:w="0" w:type="auto"/>
            <w:hideMark/>
          </w:tcPr>
          <w:p w14:paraId="5C7E8A7B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QA team should have required credentials for application, JIRA, and automation tools.</w:t>
            </w:r>
          </w:p>
        </w:tc>
      </w:tr>
    </w:tbl>
    <w:p w14:paraId="741C1152" w14:textId="77777777" w:rsidR="00777D98" w:rsidRDefault="00777D98" w:rsidP="009244A0">
      <w:pPr>
        <w:rPr>
          <w:sz w:val="24"/>
          <w:szCs w:val="24"/>
        </w:rPr>
      </w:pPr>
    </w:p>
    <w:p w14:paraId="50F1E001" w14:textId="77777777" w:rsidR="00777D98" w:rsidRDefault="00777D98" w:rsidP="009244A0">
      <w:pPr>
        <w:rPr>
          <w:sz w:val="24"/>
          <w:szCs w:val="24"/>
        </w:rPr>
      </w:pPr>
    </w:p>
    <w:p w14:paraId="1C16A813" w14:textId="77777777" w:rsidR="00777D98" w:rsidRDefault="00777D98" w:rsidP="009244A0">
      <w:pPr>
        <w:rPr>
          <w:sz w:val="24"/>
          <w:szCs w:val="24"/>
        </w:rPr>
      </w:pPr>
    </w:p>
    <w:p w14:paraId="6182DA91" w14:textId="77777777" w:rsidR="00777D98" w:rsidRDefault="00777D98" w:rsidP="009244A0">
      <w:pPr>
        <w:rPr>
          <w:sz w:val="24"/>
          <w:szCs w:val="24"/>
        </w:rPr>
      </w:pPr>
    </w:p>
    <w:p w14:paraId="6DF4F278" w14:textId="77777777" w:rsidR="00777D98" w:rsidRDefault="00777D98" w:rsidP="009244A0">
      <w:pPr>
        <w:rPr>
          <w:sz w:val="24"/>
          <w:szCs w:val="24"/>
        </w:rPr>
      </w:pPr>
    </w:p>
    <w:p w14:paraId="47BEDF76" w14:textId="77777777" w:rsidR="00777D98" w:rsidRDefault="00777D98" w:rsidP="009244A0">
      <w:pPr>
        <w:rPr>
          <w:sz w:val="24"/>
          <w:szCs w:val="24"/>
        </w:rPr>
      </w:pPr>
    </w:p>
    <w:p w14:paraId="1DCFD1DA" w14:textId="77777777" w:rsidR="00777D98" w:rsidRDefault="00777D98" w:rsidP="009244A0">
      <w:pPr>
        <w:rPr>
          <w:sz w:val="24"/>
          <w:szCs w:val="24"/>
        </w:rPr>
      </w:pPr>
    </w:p>
    <w:p w14:paraId="7C07F767" w14:textId="77777777" w:rsidR="00777D98" w:rsidRDefault="00777D98" w:rsidP="009244A0">
      <w:pPr>
        <w:rPr>
          <w:sz w:val="24"/>
          <w:szCs w:val="24"/>
        </w:rPr>
      </w:pPr>
    </w:p>
    <w:p w14:paraId="39B445C1" w14:textId="546D808C" w:rsidR="00777D98" w:rsidRPr="00777D98" w:rsidRDefault="00777D98" w:rsidP="009244A0">
      <w:pPr>
        <w:rPr>
          <w:b/>
          <w:bCs/>
          <w:sz w:val="28"/>
          <w:szCs w:val="28"/>
          <w:lang w:val="en-IN"/>
        </w:rPr>
      </w:pPr>
      <w:r w:rsidRPr="00777D98">
        <w:rPr>
          <w:b/>
          <w:bCs/>
          <w:sz w:val="28"/>
          <w:szCs w:val="28"/>
          <w:lang w:val="en-IN"/>
        </w:rPr>
        <w:t>9.2 Exit Criteria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80"/>
        <w:gridCol w:w="5670"/>
      </w:tblGrid>
      <w:tr w:rsidR="00777D98" w:rsidRPr="00777D98" w14:paraId="4C96D337" w14:textId="77777777" w:rsidTr="00777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87984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Criterion</w:t>
            </w:r>
          </w:p>
        </w:tc>
        <w:tc>
          <w:tcPr>
            <w:tcW w:w="0" w:type="auto"/>
            <w:hideMark/>
          </w:tcPr>
          <w:p w14:paraId="7CEA8900" w14:textId="77777777" w:rsidR="00777D98" w:rsidRPr="00777D98" w:rsidRDefault="00777D98" w:rsidP="00777D98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Description</w:t>
            </w:r>
          </w:p>
        </w:tc>
      </w:tr>
      <w:tr w:rsidR="00777D98" w:rsidRPr="00777D98" w14:paraId="5E571F50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1B587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Planned Test Cases Executed</w:t>
            </w:r>
          </w:p>
        </w:tc>
        <w:tc>
          <w:tcPr>
            <w:tcW w:w="0" w:type="auto"/>
            <w:hideMark/>
          </w:tcPr>
          <w:p w14:paraId="7B0DDFFE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All planned test cases must be executed (manual + automated).</w:t>
            </w:r>
          </w:p>
        </w:tc>
      </w:tr>
      <w:tr w:rsidR="00777D98" w:rsidRPr="00777D98" w14:paraId="7205D6E8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92CA2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Critical Defects Closed</w:t>
            </w:r>
          </w:p>
        </w:tc>
        <w:tc>
          <w:tcPr>
            <w:tcW w:w="0" w:type="auto"/>
            <w:hideMark/>
          </w:tcPr>
          <w:p w14:paraId="2B122443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All critical and high-severity defects must be fixed, verified, and closed.</w:t>
            </w:r>
          </w:p>
        </w:tc>
      </w:tr>
      <w:tr w:rsidR="00777D98" w:rsidRPr="00777D98" w14:paraId="37C3AA36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287CD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Regression Testing Completed</w:t>
            </w:r>
          </w:p>
        </w:tc>
        <w:tc>
          <w:tcPr>
            <w:tcW w:w="0" w:type="auto"/>
            <w:hideMark/>
          </w:tcPr>
          <w:p w14:paraId="12F0B7B1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Full regression cycle completed with stable build verification.</w:t>
            </w:r>
          </w:p>
        </w:tc>
      </w:tr>
      <w:tr w:rsidR="00777D98" w:rsidRPr="00777D98" w14:paraId="55380EE5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5BA33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Defect Leakage within Acceptable Limit</w:t>
            </w:r>
          </w:p>
        </w:tc>
        <w:tc>
          <w:tcPr>
            <w:tcW w:w="0" w:type="auto"/>
            <w:hideMark/>
          </w:tcPr>
          <w:p w14:paraId="21A5158A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No showstoppers or high defects remain open in production scope.</w:t>
            </w:r>
          </w:p>
        </w:tc>
      </w:tr>
      <w:tr w:rsidR="00777D98" w:rsidRPr="00777D98" w14:paraId="55C689E6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05722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Summary Report Submitted</w:t>
            </w:r>
          </w:p>
        </w:tc>
        <w:tc>
          <w:tcPr>
            <w:tcW w:w="0" w:type="auto"/>
            <w:hideMark/>
          </w:tcPr>
          <w:p w14:paraId="3C3B9B6D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QA team must submit final test summary and defect metrics report.</w:t>
            </w:r>
          </w:p>
        </w:tc>
      </w:tr>
      <w:tr w:rsidR="00777D98" w:rsidRPr="00777D98" w14:paraId="04C122D1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52C93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Sign-off Approval Received</w:t>
            </w:r>
          </w:p>
        </w:tc>
        <w:tc>
          <w:tcPr>
            <w:tcW w:w="0" w:type="auto"/>
            <w:hideMark/>
          </w:tcPr>
          <w:p w14:paraId="27ABCC16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QA Lead / Manager must approve test closure and sign-off for release.</w:t>
            </w:r>
          </w:p>
        </w:tc>
      </w:tr>
    </w:tbl>
    <w:p w14:paraId="5C18BE3A" w14:textId="77777777" w:rsidR="00777D98" w:rsidRDefault="00777D98" w:rsidP="009244A0">
      <w:pPr>
        <w:rPr>
          <w:sz w:val="24"/>
          <w:szCs w:val="24"/>
        </w:rPr>
      </w:pPr>
    </w:p>
    <w:p w14:paraId="09B778B6" w14:textId="77777777" w:rsidR="00777D98" w:rsidRDefault="00777D98" w:rsidP="009244A0">
      <w:pPr>
        <w:rPr>
          <w:sz w:val="24"/>
          <w:szCs w:val="24"/>
        </w:rPr>
      </w:pPr>
    </w:p>
    <w:p w14:paraId="0241BD0B" w14:textId="77777777" w:rsidR="00777D98" w:rsidRDefault="00777D98" w:rsidP="009244A0">
      <w:pPr>
        <w:rPr>
          <w:sz w:val="24"/>
          <w:szCs w:val="24"/>
        </w:rPr>
      </w:pPr>
    </w:p>
    <w:p w14:paraId="62F0BF46" w14:textId="77777777" w:rsidR="00777D98" w:rsidRDefault="00777D98" w:rsidP="009244A0">
      <w:pPr>
        <w:rPr>
          <w:sz w:val="24"/>
          <w:szCs w:val="24"/>
        </w:rPr>
      </w:pPr>
    </w:p>
    <w:p w14:paraId="5A560EC4" w14:textId="77777777" w:rsidR="00777D98" w:rsidRDefault="00777D98" w:rsidP="009244A0">
      <w:pPr>
        <w:rPr>
          <w:sz w:val="24"/>
          <w:szCs w:val="24"/>
        </w:rPr>
      </w:pPr>
    </w:p>
    <w:p w14:paraId="286E4BE4" w14:textId="77777777" w:rsidR="00777D98" w:rsidRDefault="00777D98" w:rsidP="009244A0">
      <w:pPr>
        <w:rPr>
          <w:sz w:val="24"/>
          <w:szCs w:val="24"/>
        </w:rPr>
      </w:pPr>
    </w:p>
    <w:p w14:paraId="1377EF14" w14:textId="77777777" w:rsidR="00777D98" w:rsidRDefault="00777D98" w:rsidP="009244A0">
      <w:pPr>
        <w:rPr>
          <w:sz w:val="24"/>
          <w:szCs w:val="24"/>
        </w:rPr>
      </w:pPr>
    </w:p>
    <w:p w14:paraId="68AA69EB" w14:textId="77777777" w:rsidR="00777D98" w:rsidRDefault="00777D98" w:rsidP="009244A0">
      <w:pPr>
        <w:rPr>
          <w:sz w:val="24"/>
          <w:szCs w:val="24"/>
        </w:rPr>
      </w:pPr>
    </w:p>
    <w:p w14:paraId="7702D201" w14:textId="77777777" w:rsidR="00777D98" w:rsidRDefault="00777D98" w:rsidP="009244A0">
      <w:pPr>
        <w:rPr>
          <w:sz w:val="24"/>
          <w:szCs w:val="24"/>
        </w:rPr>
      </w:pPr>
    </w:p>
    <w:p w14:paraId="15474E04" w14:textId="77777777" w:rsidR="00777D98" w:rsidRDefault="00777D98" w:rsidP="009244A0">
      <w:pPr>
        <w:rPr>
          <w:sz w:val="24"/>
          <w:szCs w:val="24"/>
        </w:rPr>
      </w:pPr>
    </w:p>
    <w:p w14:paraId="247B770E" w14:textId="77777777" w:rsidR="00777D98" w:rsidRPr="00777D98" w:rsidRDefault="00777D98" w:rsidP="00777D98">
      <w:pPr>
        <w:rPr>
          <w:sz w:val="36"/>
          <w:szCs w:val="36"/>
          <w:lang w:val="en-IN"/>
        </w:rPr>
      </w:pPr>
      <w:r w:rsidRPr="00777D98">
        <w:rPr>
          <w:b/>
          <w:bCs/>
          <w:sz w:val="36"/>
          <w:szCs w:val="36"/>
          <w:lang w:val="en-IN"/>
        </w:rPr>
        <w:lastRenderedPageBreak/>
        <w:t>7. Test Deliverables</w:t>
      </w:r>
    </w:p>
    <w:p w14:paraId="2F9314E6" w14:textId="77777777" w:rsidR="00777D98" w:rsidRDefault="00777D98" w:rsidP="00777D98">
      <w:pPr>
        <w:rPr>
          <w:sz w:val="24"/>
          <w:szCs w:val="24"/>
          <w:lang w:val="en-IN"/>
        </w:rPr>
      </w:pPr>
      <w:r w:rsidRPr="00777D98">
        <w:rPr>
          <w:sz w:val="24"/>
          <w:szCs w:val="24"/>
          <w:lang w:val="en-IN"/>
        </w:rPr>
        <w:t>This section lists all the documents, tools, scripts, and outputs that will be delivered during and after the testing process.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02"/>
        <w:gridCol w:w="2570"/>
        <w:gridCol w:w="5178"/>
      </w:tblGrid>
      <w:tr w:rsidR="00777D98" w:rsidRPr="00777D98" w14:paraId="2B5650DF" w14:textId="77777777" w:rsidTr="00777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4BECD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Phase</w:t>
            </w:r>
          </w:p>
        </w:tc>
        <w:tc>
          <w:tcPr>
            <w:tcW w:w="0" w:type="auto"/>
            <w:hideMark/>
          </w:tcPr>
          <w:p w14:paraId="6E889370" w14:textId="77777777" w:rsidR="00777D98" w:rsidRPr="00777D98" w:rsidRDefault="00777D98" w:rsidP="00777D98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Deliverable</w:t>
            </w:r>
          </w:p>
        </w:tc>
        <w:tc>
          <w:tcPr>
            <w:tcW w:w="0" w:type="auto"/>
            <w:hideMark/>
          </w:tcPr>
          <w:p w14:paraId="088D2F25" w14:textId="77777777" w:rsidR="00777D98" w:rsidRPr="00777D98" w:rsidRDefault="00777D98" w:rsidP="00777D98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Description</w:t>
            </w:r>
          </w:p>
        </w:tc>
      </w:tr>
      <w:tr w:rsidR="00777D98" w:rsidRPr="00777D98" w14:paraId="1AD6F564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937DB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Planning Phase</w:t>
            </w:r>
          </w:p>
        </w:tc>
        <w:tc>
          <w:tcPr>
            <w:tcW w:w="0" w:type="auto"/>
            <w:hideMark/>
          </w:tcPr>
          <w:p w14:paraId="449092EB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b/>
                <w:bCs/>
                <w:sz w:val="24"/>
                <w:szCs w:val="24"/>
                <w:lang w:val="en-IN"/>
              </w:rPr>
              <w:t>Test Plan Document</w:t>
            </w:r>
          </w:p>
        </w:tc>
        <w:tc>
          <w:tcPr>
            <w:tcW w:w="0" w:type="auto"/>
            <w:hideMark/>
          </w:tcPr>
          <w:p w14:paraId="79610A59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Defines the scope, objectives, strategy, resources, and schedule of testing.</w:t>
            </w:r>
          </w:p>
        </w:tc>
      </w:tr>
      <w:tr w:rsidR="00777D98" w:rsidRPr="00777D98" w14:paraId="225D5041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0B6F3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Design Phase</w:t>
            </w:r>
          </w:p>
        </w:tc>
        <w:tc>
          <w:tcPr>
            <w:tcW w:w="0" w:type="auto"/>
            <w:hideMark/>
          </w:tcPr>
          <w:p w14:paraId="21C755E8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b/>
                <w:bCs/>
                <w:sz w:val="24"/>
                <w:szCs w:val="24"/>
                <w:lang w:val="en-IN"/>
              </w:rPr>
              <w:t>Test Scenarios and Test Cases</w:t>
            </w:r>
          </w:p>
        </w:tc>
        <w:tc>
          <w:tcPr>
            <w:tcW w:w="0" w:type="auto"/>
            <w:hideMark/>
          </w:tcPr>
          <w:p w14:paraId="77375FA6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Detailed scenarios and test cases covering functional and non-functional aspects.</w:t>
            </w:r>
          </w:p>
        </w:tc>
      </w:tr>
      <w:tr w:rsidR="00777D98" w:rsidRPr="00777D98" w14:paraId="02020426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C8548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Execution Phase</w:t>
            </w:r>
          </w:p>
        </w:tc>
        <w:tc>
          <w:tcPr>
            <w:tcW w:w="0" w:type="auto"/>
            <w:hideMark/>
          </w:tcPr>
          <w:p w14:paraId="56F219C9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b/>
                <w:bCs/>
                <w:sz w:val="24"/>
                <w:szCs w:val="24"/>
                <w:lang w:val="en-IN"/>
              </w:rPr>
              <w:t>Test Data</w:t>
            </w:r>
          </w:p>
        </w:tc>
        <w:tc>
          <w:tcPr>
            <w:tcW w:w="0" w:type="auto"/>
            <w:hideMark/>
          </w:tcPr>
          <w:p w14:paraId="20D40CF6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Input data used to execute test cases.</w:t>
            </w:r>
          </w:p>
        </w:tc>
      </w:tr>
      <w:tr w:rsidR="00777D98" w:rsidRPr="00777D98" w14:paraId="6209AF18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5E3EC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39E59E78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b/>
                <w:bCs/>
                <w:sz w:val="24"/>
                <w:szCs w:val="24"/>
                <w:lang w:val="en-IN"/>
              </w:rPr>
              <w:t>Defect Report / Bug Report</w:t>
            </w:r>
          </w:p>
        </w:tc>
        <w:tc>
          <w:tcPr>
            <w:tcW w:w="0" w:type="auto"/>
            <w:hideMark/>
          </w:tcPr>
          <w:p w14:paraId="38FD21E2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Reports containing details of any defects found during execution.</w:t>
            </w:r>
          </w:p>
        </w:tc>
      </w:tr>
      <w:tr w:rsidR="00777D98" w:rsidRPr="00777D98" w14:paraId="3BAC5FAC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F1D50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156447A1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b/>
                <w:bCs/>
                <w:sz w:val="24"/>
                <w:szCs w:val="24"/>
                <w:lang w:val="en-IN"/>
              </w:rPr>
              <w:t>Test Execution Report</w:t>
            </w:r>
          </w:p>
        </w:tc>
        <w:tc>
          <w:tcPr>
            <w:tcW w:w="0" w:type="auto"/>
            <w:hideMark/>
          </w:tcPr>
          <w:p w14:paraId="431C9C7E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Summary of test case execution results (Passed/Failed/Blocked).</w:t>
            </w:r>
          </w:p>
        </w:tc>
      </w:tr>
      <w:tr w:rsidR="00777D98" w:rsidRPr="00777D98" w14:paraId="714BE3C2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F116A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Closure Phase</w:t>
            </w:r>
          </w:p>
        </w:tc>
        <w:tc>
          <w:tcPr>
            <w:tcW w:w="0" w:type="auto"/>
            <w:hideMark/>
          </w:tcPr>
          <w:p w14:paraId="2EABF7BC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b/>
                <w:bCs/>
                <w:sz w:val="24"/>
                <w:szCs w:val="24"/>
                <w:lang w:val="en-IN"/>
              </w:rPr>
              <w:t>Test Summary Report</w:t>
            </w:r>
          </w:p>
        </w:tc>
        <w:tc>
          <w:tcPr>
            <w:tcW w:w="0" w:type="auto"/>
            <w:hideMark/>
          </w:tcPr>
          <w:p w14:paraId="164BB42D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Overall summary of testing activities, defect metrics, and final test results.</w:t>
            </w:r>
          </w:p>
        </w:tc>
      </w:tr>
      <w:tr w:rsidR="00777D98" w:rsidRPr="00777D98" w14:paraId="5F023F97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D7946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0DD22635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b/>
                <w:bCs/>
                <w:sz w:val="24"/>
                <w:szCs w:val="24"/>
                <w:lang w:val="en-IN"/>
              </w:rPr>
              <w:t>Automation Scripts</w:t>
            </w:r>
            <w:r w:rsidRPr="00777D98">
              <w:rPr>
                <w:sz w:val="24"/>
                <w:szCs w:val="24"/>
                <w:lang w:val="en-IN"/>
              </w:rPr>
              <w:t xml:space="preserve"> (if applicable)</w:t>
            </w:r>
          </w:p>
        </w:tc>
        <w:tc>
          <w:tcPr>
            <w:tcW w:w="0" w:type="auto"/>
            <w:hideMark/>
          </w:tcPr>
          <w:p w14:paraId="5210866F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Selenium + Cucumber test scripts developed as part of automation testing.</w:t>
            </w:r>
          </w:p>
        </w:tc>
      </w:tr>
      <w:tr w:rsidR="00777D98" w:rsidRPr="00777D98" w14:paraId="42031C64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E79F1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01A8F696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b/>
                <w:bCs/>
                <w:sz w:val="24"/>
                <w:szCs w:val="24"/>
                <w:lang w:val="en-IN"/>
              </w:rPr>
              <w:t>Extent Reports / TestNG Reports</w:t>
            </w:r>
          </w:p>
        </w:tc>
        <w:tc>
          <w:tcPr>
            <w:tcW w:w="0" w:type="auto"/>
            <w:hideMark/>
          </w:tcPr>
          <w:p w14:paraId="4A08787C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HTML or PDF-based automation execution reports.</w:t>
            </w:r>
          </w:p>
        </w:tc>
      </w:tr>
    </w:tbl>
    <w:p w14:paraId="1ED42505" w14:textId="77777777" w:rsidR="00777D98" w:rsidRPr="00777D98" w:rsidRDefault="00777D98" w:rsidP="00777D98">
      <w:pPr>
        <w:rPr>
          <w:sz w:val="24"/>
          <w:szCs w:val="24"/>
          <w:lang w:val="en-IN"/>
        </w:rPr>
      </w:pPr>
    </w:p>
    <w:p w14:paraId="729A84BE" w14:textId="77777777" w:rsidR="00777D98" w:rsidRDefault="00777D98" w:rsidP="009244A0">
      <w:pPr>
        <w:rPr>
          <w:sz w:val="24"/>
          <w:szCs w:val="24"/>
        </w:rPr>
      </w:pPr>
    </w:p>
    <w:p w14:paraId="1A35F17B" w14:textId="77777777" w:rsidR="00777D98" w:rsidRDefault="00777D98" w:rsidP="009244A0">
      <w:pPr>
        <w:rPr>
          <w:sz w:val="24"/>
          <w:szCs w:val="24"/>
        </w:rPr>
      </w:pPr>
    </w:p>
    <w:p w14:paraId="4AEF1DFC" w14:textId="77777777" w:rsidR="00777D98" w:rsidRDefault="00777D98" w:rsidP="009244A0">
      <w:pPr>
        <w:rPr>
          <w:sz w:val="24"/>
          <w:szCs w:val="24"/>
        </w:rPr>
      </w:pPr>
    </w:p>
    <w:p w14:paraId="7EABEFE3" w14:textId="77777777" w:rsidR="00777D98" w:rsidRDefault="00777D98" w:rsidP="009244A0">
      <w:pPr>
        <w:rPr>
          <w:sz w:val="24"/>
          <w:szCs w:val="24"/>
        </w:rPr>
      </w:pPr>
    </w:p>
    <w:p w14:paraId="2A16BA86" w14:textId="77777777" w:rsidR="00777D98" w:rsidRDefault="00777D98" w:rsidP="009244A0">
      <w:pPr>
        <w:rPr>
          <w:sz w:val="24"/>
          <w:szCs w:val="24"/>
        </w:rPr>
      </w:pPr>
    </w:p>
    <w:p w14:paraId="58232E5B" w14:textId="7FE8271E" w:rsidR="00777D98" w:rsidRPr="00777D98" w:rsidRDefault="00777D98" w:rsidP="00777D98">
      <w:pPr>
        <w:rPr>
          <w:sz w:val="36"/>
          <w:szCs w:val="36"/>
          <w:lang w:val="en-IN"/>
        </w:rPr>
      </w:pPr>
      <w:r w:rsidRPr="00777D98">
        <w:rPr>
          <w:b/>
          <w:bCs/>
          <w:sz w:val="36"/>
          <w:szCs w:val="36"/>
          <w:lang w:val="en-IN"/>
        </w:rPr>
        <w:lastRenderedPageBreak/>
        <w:t>8. Testing Tasks</w:t>
      </w:r>
    </w:p>
    <w:p w14:paraId="7075F86E" w14:textId="7389833D" w:rsidR="00777D98" w:rsidRDefault="00777D98" w:rsidP="009244A0">
      <w:pPr>
        <w:rPr>
          <w:sz w:val="24"/>
          <w:szCs w:val="24"/>
        </w:rPr>
      </w:pPr>
      <w:r w:rsidRPr="00777D98">
        <w:rPr>
          <w:sz w:val="24"/>
          <w:szCs w:val="24"/>
        </w:rPr>
        <w:t xml:space="preserve">This section describes all the key activities and tasks that will be carried out during the testing process for the </w:t>
      </w:r>
      <w:r w:rsidRPr="00777D98">
        <w:rPr>
          <w:b/>
          <w:bCs/>
          <w:sz w:val="24"/>
          <w:szCs w:val="24"/>
        </w:rPr>
        <w:t>Tutorial Ninja</w:t>
      </w:r>
      <w:r w:rsidRPr="00777D98">
        <w:rPr>
          <w:sz w:val="24"/>
          <w:szCs w:val="24"/>
        </w:rPr>
        <w:t xml:space="preserve"> website.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81"/>
        <w:gridCol w:w="1997"/>
        <w:gridCol w:w="5372"/>
      </w:tblGrid>
      <w:tr w:rsidR="00777D98" w:rsidRPr="00777D98" w14:paraId="7F6C00EA" w14:textId="77777777" w:rsidTr="00777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588A8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Phase</w:t>
            </w:r>
          </w:p>
        </w:tc>
        <w:tc>
          <w:tcPr>
            <w:tcW w:w="0" w:type="auto"/>
            <w:hideMark/>
          </w:tcPr>
          <w:p w14:paraId="7CD8820C" w14:textId="77777777" w:rsidR="00777D98" w:rsidRPr="00777D98" w:rsidRDefault="00777D98" w:rsidP="00777D98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hideMark/>
          </w:tcPr>
          <w:p w14:paraId="190211A7" w14:textId="77777777" w:rsidR="00777D98" w:rsidRPr="00777D98" w:rsidRDefault="00777D98" w:rsidP="00777D98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Description</w:t>
            </w:r>
          </w:p>
        </w:tc>
      </w:tr>
      <w:tr w:rsidR="00777D98" w:rsidRPr="00777D98" w14:paraId="453D017E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C1B9F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Planning</w:t>
            </w:r>
          </w:p>
        </w:tc>
        <w:tc>
          <w:tcPr>
            <w:tcW w:w="0" w:type="auto"/>
            <w:hideMark/>
          </w:tcPr>
          <w:p w14:paraId="676CA476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Requirement Analysis</w:t>
            </w:r>
          </w:p>
        </w:tc>
        <w:tc>
          <w:tcPr>
            <w:tcW w:w="0" w:type="auto"/>
            <w:hideMark/>
          </w:tcPr>
          <w:p w14:paraId="4DEE2CE4" w14:textId="3253590F" w:rsidR="00777D98" w:rsidRPr="00777D98" w:rsidRDefault="001D1A90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Analyse</w:t>
            </w:r>
            <w:r w:rsidR="00777D98" w:rsidRPr="00777D98">
              <w:rPr>
                <w:sz w:val="24"/>
                <w:szCs w:val="24"/>
                <w:lang w:val="en-IN"/>
              </w:rPr>
              <w:t xml:space="preserve"> business requirements and identify testable functionalities (e.g., Login, Registration, Add to Cart, Checkout).</w:t>
            </w:r>
          </w:p>
        </w:tc>
      </w:tr>
      <w:tr w:rsidR="00777D98" w:rsidRPr="00777D98" w14:paraId="6E2FE85C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F105F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4FD3DEEF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Identify Test Scope</w:t>
            </w:r>
          </w:p>
        </w:tc>
        <w:tc>
          <w:tcPr>
            <w:tcW w:w="0" w:type="auto"/>
            <w:hideMark/>
          </w:tcPr>
          <w:p w14:paraId="0E1C492C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Define which modules/features will be tested and which are out of scope.</w:t>
            </w:r>
          </w:p>
        </w:tc>
      </w:tr>
      <w:tr w:rsidR="00777D98" w:rsidRPr="00777D98" w14:paraId="5CAFC1A2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20749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660E4AB7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Prepare Test Plan</w:t>
            </w:r>
          </w:p>
        </w:tc>
        <w:tc>
          <w:tcPr>
            <w:tcW w:w="0" w:type="auto"/>
            <w:hideMark/>
          </w:tcPr>
          <w:p w14:paraId="4D554E75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Document the overall testing approach, deliverables, schedule, and responsibilities.</w:t>
            </w:r>
          </w:p>
        </w:tc>
      </w:tr>
      <w:tr w:rsidR="00777D98" w:rsidRPr="00777D98" w14:paraId="2BDD884D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4499A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Design</w:t>
            </w:r>
          </w:p>
        </w:tc>
        <w:tc>
          <w:tcPr>
            <w:tcW w:w="0" w:type="auto"/>
            <w:hideMark/>
          </w:tcPr>
          <w:p w14:paraId="02A88C6A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Prepare Test Scenarios</w:t>
            </w:r>
          </w:p>
        </w:tc>
        <w:tc>
          <w:tcPr>
            <w:tcW w:w="0" w:type="auto"/>
            <w:hideMark/>
          </w:tcPr>
          <w:p w14:paraId="171F6E77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Derive high-level test scenarios from requirements.</w:t>
            </w:r>
          </w:p>
        </w:tc>
      </w:tr>
      <w:tr w:rsidR="00777D98" w:rsidRPr="00777D98" w14:paraId="7C3370F2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2BDDF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05FB144B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Write Test Cases</w:t>
            </w:r>
          </w:p>
        </w:tc>
        <w:tc>
          <w:tcPr>
            <w:tcW w:w="0" w:type="auto"/>
            <w:hideMark/>
          </w:tcPr>
          <w:p w14:paraId="0C463387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Create detailed manual test cases with clear steps and expected results.</w:t>
            </w:r>
          </w:p>
        </w:tc>
      </w:tr>
      <w:tr w:rsidR="00777D98" w:rsidRPr="00777D98" w14:paraId="7FB2DBA9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0E8E0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5872C80B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Prepare Test Data</w:t>
            </w:r>
          </w:p>
        </w:tc>
        <w:tc>
          <w:tcPr>
            <w:tcW w:w="0" w:type="auto"/>
            <w:hideMark/>
          </w:tcPr>
          <w:p w14:paraId="467132B3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Identify or create input data sets required for execution.</w:t>
            </w:r>
          </w:p>
        </w:tc>
      </w:tr>
      <w:tr w:rsidR="00777D98" w:rsidRPr="00777D98" w14:paraId="754BB756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1CC0C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Environment Setup</w:t>
            </w:r>
          </w:p>
        </w:tc>
        <w:tc>
          <w:tcPr>
            <w:tcW w:w="0" w:type="auto"/>
            <w:hideMark/>
          </w:tcPr>
          <w:p w14:paraId="591DA054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Configure Test Environment</w:t>
            </w:r>
          </w:p>
        </w:tc>
        <w:tc>
          <w:tcPr>
            <w:tcW w:w="0" w:type="auto"/>
            <w:hideMark/>
          </w:tcPr>
          <w:p w14:paraId="609CAAA7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Set up browsers, environments (Dev/UAT), test data, and tools (Selenium, TestNG, Maven).</w:t>
            </w:r>
          </w:p>
        </w:tc>
      </w:tr>
      <w:tr w:rsidR="00777D98" w:rsidRPr="00777D98" w14:paraId="45630948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542F1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4EA61C8C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Verify Environment Readiness</w:t>
            </w:r>
          </w:p>
        </w:tc>
        <w:tc>
          <w:tcPr>
            <w:tcW w:w="0" w:type="auto"/>
            <w:hideMark/>
          </w:tcPr>
          <w:p w14:paraId="55A21095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Validate that environment and URLs (e.g., tutorialsninja.com/demo) are accessible.</w:t>
            </w:r>
          </w:p>
        </w:tc>
      </w:tr>
      <w:tr w:rsidR="00777D98" w:rsidRPr="00777D98" w14:paraId="7E3376E2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7F13E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Execution</w:t>
            </w:r>
          </w:p>
        </w:tc>
        <w:tc>
          <w:tcPr>
            <w:tcW w:w="0" w:type="auto"/>
            <w:hideMark/>
          </w:tcPr>
          <w:p w14:paraId="459E8215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Execute Manual Tests</w:t>
            </w:r>
          </w:p>
        </w:tc>
        <w:tc>
          <w:tcPr>
            <w:tcW w:w="0" w:type="auto"/>
            <w:hideMark/>
          </w:tcPr>
          <w:p w14:paraId="6CF1400F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Perform manual testing of each module as per test cases.</w:t>
            </w:r>
          </w:p>
        </w:tc>
      </w:tr>
      <w:tr w:rsidR="00777D98" w:rsidRPr="00777D98" w14:paraId="3E785329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4AAA0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0BF26C9B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Execute Automation Scripts</w:t>
            </w:r>
          </w:p>
        </w:tc>
        <w:tc>
          <w:tcPr>
            <w:tcW w:w="0" w:type="auto"/>
            <w:hideMark/>
          </w:tcPr>
          <w:p w14:paraId="6E3D3DCA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Run automation scripts (Selenium + Cucumber + TestNG).</w:t>
            </w:r>
          </w:p>
        </w:tc>
      </w:tr>
      <w:tr w:rsidR="00777D98" w:rsidRPr="00777D98" w14:paraId="4C3D584F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B3193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13499A8A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Log Defects</w:t>
            </w:r>
          </w:p>
        </w:tc>
        <w:tc>
          <w:tcPr>
            <w:tcW w:w="0" w:type="auto"/>
            <w:hideMark/>
          </w:tcPr>
          <w:p w14:paraId="09BA5436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Record any defects found during testing in defect tracking tool (e.g., JIRA).</w:t>
            </w:r>
          </w:p>
        </w:tc>
      </w:tr>
      <w:tr w:rsidR="00777D98" w:rsidRPr="00777D98" w14:paraId="677C03C0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1AD7B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6C193F44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Retest &amp; Regression Testing</w:t>
            </w:r>
          </w:p>
        </w:tc>
        <w:tc>
          <w:tcPr>
            <w:tcW w:w="0" w:type="auto"/>
            <w:hideMark/>
          </w:tcPr>
          <w:p w14:paraId="1F9D1003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Retest fixed defects and perform regression testing.</w:t>
            </w:r>
          </w:p>
        </w:tc>
      </w:tr>
      <w:tr w:rsidR="00777D98" w:rsidRPr="00777D98" w14:paraId="3DF10305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8D397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Reporting &amp; Closure</w:t>
            </w:r>
          </w:p>
        </w:tc>
        <w:tc>
          <w:tcPr>
            <w:tcW w:w="0" w:type="auto"/>
            <w:hideMark/>
          </w:tcPr>
          <w:p w14:paraId="36C9FE7B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Prepare Test Summary Report</w:t>
            </w:r>
          </w:p>
        </w:tc>
        <w:tc>
          <w:tcPr>
            <w:tcW w:w="0" w:type="auto"/>
            <w:hideMark/>
          </w:tcPr>
          <w:p w14:paraId="7E34781E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Summarize execution results and defect metrics.</w:t>
            </w:r>
          </w:p>
        </w:tc>
      </w:tr>
      <w:tr w:rsidR="00777D98" w:rsidRPr="00777D98" w14:paraId="259E7A3D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DB4DA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42DFE776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Closure Meeting</w:t>
            </w:r>
          </w:p>
        </w:tc>
        <w:tc>
          <w:tcPr>
            <w:tcW w:w="0" w:type="auto"/>
            <w:hideMark/>
          </w:tcPr>
          <w:p w14:paraId="22BF72A9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Conduct closure meeting and document final sign-off.</w:t>
            </w:r>
          </w:p>
        </w:tc>
      </w:tr>
    </w:tbl>
    <w:p w14:paraId="339B5CAC" w14:textId="77777777" w:rsidR="00777D98" w:rsidRDefault="00777D98" w:rsidP="009244A0">
      <w:pPr>
        <w:rPr>
          <w:sz w:val="24"/>
          <w:szCs w:val="24"/>
        </w:rPr>
      </w:pPr>
    </w:p>
    <w:p w14:paraId="55C560EC" w14:textId="77777777" w:rsidR="00777D98" w:rsidRDefault="00777D98" w:rsidP="009244A0">
      <w:pPr>
        <w:rPr>
          <w:sz w:val="24"/>
          <w:szCs w:val="24"/>
        </w:rPr>
      </w:pPr>
    </w:p>
    <w:p w14:paraId="54A068F4" w14:textId="77777777" w:rsidR="00777D98" w:rsidRDefault="00777D98" w:rsidP="009244A0">
      <w:pPr>
        <w:rPr>
          <w:sz w:val="24"/>
          <w:szCs w:val="24"/>
        </w:rPr>
      </w:pPr>
    </w:p>
    <w:p w14:paraId="47187AE9" w14:textId="77777777" w:rsidR="00777D98" w:rsidRDefault="00777D98" w:rsidP="009244A0">
      <w:pPr>
        <w:rPr>
          <w:sz w:val="24"/>
          <w:szCs w:val="24"/>
        </w:rPr>
      </w:pPr>
    </w:p>
    <w:p w14:paraId="7B5A360C" w14:textId="77777777" w:rsidR="00777D98" w:rsidRDefault="00777D98" w:rsidP="009244A0">
      <w:pPr>
        <w:rPr>
          <w:sz w:val="24"/>
          <w:szCs w:val="24"/>
        </w:rPr>
      </w:pPr>
    </w:p>
    <w:p w14:paraId="5BF090ED" w14:textId="77777777" w:rsidR="00777D98" w:rsidRDefault="00777D98" w:rsidP="009244A0">
      <w:pPr>
        <w:rPr>
          <w:sz w:val="24"/>
          <w:szCs w:val="24"/>
        </w:rPr>
      </w:pPr>
    </w:p>
    <w:p w14:paraId="646B3A3A" w14:textId="77777777" w:rsidR="00777D98" w:rsidRDefault="00777D98" w:rsidP="009244A0">
      <w:pPr>
        <w:rPr>
          <w:sz w:val="24"/>
          <w:szCs w:val="24"/>
        </w:rPr>
      </w:pPr>
    </w:p>
    <w:p w14:paraId="703E9D40" w14:textId="77777777" w:rsidR="00777D98" w:rsidRDefault="00777D98" w:rsidP="009244A0">
      <w:pPr>
        <w:rPr>
          <w:sz w:val="24"/>
          <w:szCs w:val="24"/>
        </w:rPr>
      </w:pPr>
    </w:p>
    <w:p w14:paraId="464EB336" w14:textId="77777777" w:rsidR="00777D98" w:rsidRDefault="00777D98" w:rsidP="009244A0">
      <w:pPr>
        <w:rPr>
          <w:sz w:val="24"/>
          <w:szCs w:val="24"/>
        </w:rPr>
      </w:pPr>
    </w:p>
    <w:p w14:paraId="68A80FB7" w14:textId="77777777" w:rsidR="00777D98" w:rsidRDefault="00777D98" w:rsidP="009244A0">
      <w:pPr>
        <w:rPr>
          <w:sz w:val="24"/>
          <w:szCs w:val="24"/>
        </w:rPr>
      </w:pPr>
    </w:p>
    <w:p w14:paraId="689771BC" w14:textId="77777777" w:rsidR="00777D98" w:rsidRDefault="00777D98" w:rsidP="009244A0">
      <w:pPr>
        <w:rPr>
          <w:sz w:val="24"/>
          <w:szCs w:val="24"/>
        </w:rPr>
      </w:pPr>
    </w:p>
    <w:p w14:paraId="514DDC8B" w14:textId="77777777" w:rsidR="00777D98" w:rsidRDefault="00777D98" w:rsidP="009244A0">
      <w:pPr>
        <w:rPr>
          <w:sz w:val="24"/>
          <w:szCs w:val="24"/>
        </w:rPr>
      </w:pPr>
    </w:p>
    <w:p w14:paraId="6C5B7F8A" w14:textId="77777777" w:rsidR="00777D98" w:rsidRDefault="00777D98" w:rsidP="009244A0">
      <w:pPr>
        <w:rPr>
          <w:sz w:val="24"/>
          <w:szCs w:val="24"/>
        </w:rPr>
      </w:pPr>
    </w:p>
    <w:p w14:paraId="56FD4AFC" w14:textId="77777777" w:rsidR="00777D98" w:rsidRDefault="00777D98" w:rsidP="009244A0">
      <w:pPr>
        <w:rPr>
          <w:sz w:val="24"/>
          <w:szCs w:val="24"/>
        </w:rPr>
      </w:pPr>
    </w:p>
    <w:p w14:paraId="06B1B813" w14:textId="77777777" w:rsidR="00777D98" w:rsidRDefault="00777D98" w:rsidP="009244A0">
      <w:pPr>
        <w:rPr>
          <w:sz w:val="24"/>
          <w:szCs w:val="24"/>
        </w:rPr>
      </w:pPr>
    </w:p>
    <w:p w14:paraId="7CD68FD0" w14:textId="77777777" w:rsidR="00777D98" w:rsidRDefault="00777D98" w:rsidP="009244A0">
      <w:pPr>
        <w:rPr>
          <w:sz w:val="24"/>
          <w:szCs w:val="24"/>
        </w:rPr>
      </w:pPr>
    </w:p>
    <w:p w14:paraId="5C4D8098" w14:textId="77777777" w:rsidR="00777D98" w:rsidRPr="00777D98" w:rsidRDefault="00777D98" w:rsidP="00777D98">
      <w:pPr>
        <w:rPr>
          <w:sz w:val="24"/>
          <w:szCs w:val="24"/>
          <w:lang w:val="en-IN"/>
        </w:rPr>
      </w:pPr>
      <w:r w:rsidRPr="00777D98">
        <w:rPr>
          <w:b/>
          <w:bCs/>
          <w:sz w:val="24"/>
          <w:szCs w:val="24"/>
          <w:lang w:val="en-IN"/>
        </w:rPr>
        <w:lastRenderedPageBreak/>
        <w:t>9. Environmental Needs</w:t>
      </w:r>
    </w:p>
    <w:p w14:paraId="244B27BA" w14:textId="77777777" w:rsidR="00777D98" w:rsidRPr="00777D98" w:rsidRDefault="00777D98" w:rsidP="00777D98">
      <w:pPr>
        <w:rPr>
          <w:sz w:val="24"/>
          <w:szCs w:val="24"/>
          <w:lang w:val="en-IN"/>
        </w:rPr>
      </w:pPr>
      <w:r w:rsidRPr="00777D98">
        <w:rPr>
          <w:sz w:val="24"/>
          <w:szCs w:val="24"/>
          <w:lang w:val="en-IN"/>
        </w:rPr>
        <w:t xml:space="preserve">This section specifies the </w:t>
      </w:r>
      <w:r w:rsidRPr="00777D98">
        <w:rPr>
          <w:b/>
          <w:bCs/>
          <w:sz w:val="24"/>
          <w:szCs w:val="24"/>
          <w:lang w:val="en-IN"/>
        </w:rPr>
        <w:t>hardware, software, tools, and environment setup</w:t>
      </w:r>
      <w:r w:rsidRPr="00777D98">
        <w:rPr>
          <w:sz w:val="24"/>
          <w:szCs w:val="24"/>
          <w:lang w:val="en-IN"/>
        </w:rPr>
        <w:t xml:space="preserve"> required to perform testing of the </w:t>
      </w:r>
      <w:r w:rsidRPr="00777D98">
        <w:rPr>
          <w:b/>
          <w:bCs/>
          <w:sz w:val="24"/>
          <w:szCs w:val="24"/>
          <w:lang w:val="en-IN"/>
        </w:rPr>
        <w:t>Tutorial Ninja</w:t>
      </w:r>
      <w:r w:rsidRPr="00777D98">
        <w:rPr>
          <w:sz w:val="24"/>
          <w:szCs w:val="24"/>
          <w:lang w:val="en-IN"/>
        </w:rPr>
        <w:t xml:space="preserve"> website.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9"/>
        <w:gridCol w:w="7351"/>
      </w:tblGrid>
      <w:tr w:rsidR="00777D98" w:rsidRPr="00777D98" w14:paraId="7E71683B" w14:textId="77777777" w:rsidTr="00777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71597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Category</w:t>
            </w:r>
          </w:p>
        </w:tc>
        <w:tc>
          <w:tcPr>
            <w:tcW w:w="0" w:type="auto"/>
            <w:hideMark/>
          </w:tcPr>
          <w:p w14:paraId="26A40C1C" w14:textId="77777777" w:rsidR="00777D98" w:rsidRPr="00777D98" w:rsidRDefault="00777D98" w:rsidP="00777D98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Details</w:t>
            </w:r>
          </w:p>
        </w:tc>
      </w:tr>
      <w:tr w:rsidR="00777D98" w:rsidRPr="00777D98" w14:paraId="50076C23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8AC5F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Application Under Test (AUT)</w:t>
            </w:r>
          </w:p>
        </w:tc>
        <w:tc>
          <w:tcPr>
            <w:tcW w:w="0" w:type="auto"/>
            <w:hideMark/>
          </w:tcPr>
          <w:p w14:paraId="4AB9ABFA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 xml:space="preserve">Tutorial Ninja Demo Website – </w:t>
            </w:r>
            <w:hyperlink r:id="rId13" w:history="1">
              <w:r w:rsidRPr="00777D98">
                <w:rPr>
                  <w:rStyle w:val="Hyperlink"/>
                  <w:noProof w:val="0"/>
                  <w:sz w:val="24"/>
                  <w:szCs w:val="24"/>
                  <w:lang w:val="en-IN"/>
                </w:rPr>
                <w:t>https://tutorialsninja.com/demo</w:t>
              </w:r>
            </w:hyperlink>
          </w:p>
        </w:tc>
      </w:tr>
      <w:tr w:rsidR="00777D98" w:rsidRPr="00777D98" w14:paraId="0ED6B860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C5E25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Environments</w:t>
            </w:r>
          </w:p>
        </w:tc>
        <w:tc>
          <w:tcPr>
            <w:tcW w:w="0" w:type="auto"/>
            <w:hideMark/>
          </w:tcPr>
          <w:p w14:paraId="06448CB5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 xml:space="preserve">- </w:t>
            </w:r>
            <w:r w:rsidRPr="00777D98">
              <w:rPr>
                <w:b/>
                <w:bCs/>
                <w:sz w:val="24"/>
                <w:szCs w:val="24"/>
                <w:lang w:val="en-IN"/>
              </w:rPr>
              <w:t>Test Environment (UAT)</w:t>
            </w:r>
            <w:r w:rsidRPr="00777D98">
              <w:rPr>
                <w:sz w:val="24"/>
                <w:szCs w:val="24"/>
                <w:lang w:val="en-IN"/>
              </w:rPr>
              <w:t xml:space="preserve"> for functional and regression testing - </w:t>
            </w:r>
            <w:r w:rsidRPr="00777D98">
              <w:rPr>
                <w:b/>
                <w:bCs/>
                <w:sz w:val="24"/>
                <w:szCs w:val="24"/>
                <w:lang w:val="en-IN"/>
              </w:rPr>
              <w:t>Local Environment</w:t>
            </w:r>
            <w:r w:rsidRPr="00777D98">
              <w:rPr>
                <w:sz w:val="24"/>
                <w:szCs w:val="24"/>
                <w:lang w:val="en-IN"/>
              </w:rPr>
              <w:t xml:space="preserve"> for automation script execution</w:t>
            </w:r>
          </w:p>
        </w:tc>
      </w:tr>
      <w:tr w:rsidR="00777D98" w:rsidRPr="00777D98" w14:paraId="1D43F87E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BEC53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Hardware Requirements</w:t>
            </w:r>
          </w:p>
        </w:tc>
        <w:tc>
          <w:tcPr>
            <w:tcW w:w="0" w:type="auto"/>
            <w:hideMark/>
          </w:tcPr>
          <w:p w14:paraId="6D5627DB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- Processor: Intel i5 or higher - RAM: Minimum 8 GB - Storage: 20 GB free space - Display: 1920×1080 resolution</w:t>
            </w:r>
          </w:p>
        </w:tc>
      </w:tr>
      <w:tr w:rsidR="00777D98" w:rsidRPr="00777D98" w14:paraId="1F417BA2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0BE08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Operating Systems</w:t>
            </w:r>
          </w:p>
        </w:tc>
        <w:tc>
          <w:tcPr>
            <w:tcW w:w="0" w:type="auto"/>
            <w:hideMark/>
          </w:tcPr>
          <w:p w14:paraId="58A724F4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- Windows 10 / 11 - macOS (optional)</w:t>
            </w:r>
          </w:p>
        </w:tc>
      </w:tr>
      <w:tr w:rsidR="00777D98" w:rsidRPr="00777D98" w14:paraId="2351E44D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0CB45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Browsers (for Cross-browser Testing)</w:t>
            </w:r>
          </w:p>
        </w:tc>
        <w:tc>
          <w:tcPr>
            <w:tcW w:w="0" w:type="auto"/>
            <w:hideMark/>
          </w:tcPr>
          <w:p w14:paraId="20F2F29B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- Google Chrome (latest version) - Mozilla Firefox - Microsoft Edge - Safari (for macOS)</w:t>
            </w:r>
          </w:p>
        </w:tc>
      </w:tr>
      <w:tr w:rsidR="00777D98" w:rsidRPr="00777D98" w14:paraId="64CECC63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01619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Software / Tools</w:t>
            </w:r>
          </w:p>
        </w:tc>
        <w:tc>
          <w:tcPr>
            <w:tcW w:w="0" w:type="auto"/>
            <w:hideMark/>
          </w:tcPr>
          <w:p w14:paraId="594C726E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 xml:space="preserve">- </w:t>
            </w:r>
            <w:r w:rsidRPr="00777D98">
              <w:rPr>
                <w:b/>
                <w:bCs/>
                <w:sz w:val="24"/>
                <w:szCs w:val="24"/>
                <w:lang w:val="en-IN"/>
              </w:rPr>
              <w:t>Automation Tools:</w:t>
            </w:r>
            <w:r w:rsidRPr="00777D98">
              <w:rPr>
                <w:sz w:val="24"/>
                <w:szCs w:val="24"/>
                <w:lang w:val="en-IN"/>
              </w:rPr>
              <w:t xml:space="preserve"> Selenium WebDriver, TestNG, Cucumber, Maven - </w:t>
            </w:r>
            <w:r w:rsidRPr="00777D98">
              <w:rPr>
                <w:b/>
                <w:bCs/>
                <w:sz w:val="24"/>
                <w:szCs w:val="24"/>
                <w:lang w:val="en-IN"/>
              </w:rPr>
              <w:t>Build Tool:</w:t>
            </w:r>
            <w:r w:rsidRPr="00777D98">
              <w:rPr>
                <w:sz w:val="24"/>
                <w:szCs w:val="24"/>
                <w:lang w:val="en-IN"/>
              </w:rPr>
              <w:t xml:space="preserve"> Apache Maven - </w:t>
            </w:r>
            <w:r w:rsidRPr="00777D98">
              <w:rPr>
                <w:b/>
                <w:bCs/>
                <w:sz w:val="24"/>
                <w:szCs w:val="24"/>
                <w:lang w:val="en-IN"/>
              </w:rPr>
              <w:t>IDE:</w:t>
            </w:r>
            <w:r w:rsidRPr="00777D98">
              <w:rPr>
                <w:sz w:val="24"/>
                <w:szCs w:val="24"/>
                <w:lang w:val="en-IN"/>
              </w:rPr>
              <w:t xml:space="preserve"> IntelliJ IDEA / Eclipse - </w:t>
            </w:r>
            <w:r w:rsidRPr="00777D98">
              <w:rPr>
                <w:b/>
                <w:bCs/>
                <w:sz w:val="24"/>
                <w:szCs w:val="24"/>
                <w:lang w:val="en-IN"/>
              </w:rPr>
              <w:t>Reporting:</w:t>
            </w:r>
            <w:r w:rsidRPr="00777D98">
              <w:rPr>
                <w:sz w:val="24"/>
                <w:szCs w:val="24"/>
                <w:lang w:val="en-IN"/>
              </w:rPr>
              <w:t xml:space="preserve"> Extent Reports / Cucumber HTML Reports - </w:t>
            </w:r>
            <w:r w:rsidRPr="00777D98">
              <w:rPr>
                <w:b/>
                <w:bCs/>
                <w:sz w:val="24"/>
                <w:szCs w:val="24"/>
                <w:lang w:val="en-IN"/>
              </w:rPr>
              <w:t>Version Control:</w:t>
            </w:r>
            <w:r w:rsidRPr="00777D98">
              <w:rPr>
                <w:sz w:val="24"/>
                <w:szCs w:val="24"/>
                <w:lang w:val="en-IN"/>
              </w:rPr>
              <w:t xml:space="preserve"> Git, GitHub - </w:t>
            </w:r>
            <w:r w:rsidRPr="00777D98">
              <w:rPr>
                <w:b/>
                <w:bCs/>
                <w:sz w:val="24"/>
                <w:szCs w:val="24"/>
                <w:lang w:val="en-IN"/>
              </w:rPr>
              <w:t>Defect Management:</w:t>
            </w:r>
            <w:r w:rsidRPr="00777D98">
              <w:rPr>
                <w:sz w:val="24"/>
                <w:szCs w:val="24"/>
                <w:lang w:val="en-IN"/>
              </w:rPr>
              <w:t xml:space="preserve"> JIRA - </w:t>
            </w:r>
            <w:r w:rsidRPr="00777D98">
              <w:rPr>
                <w:b/>
                <w:bCs/>
                <w:sz w:val="24"/>
                <w:szCs w:val="24"/>
                <w:lang w:val="en-IN"/>
              </w:rPr>
              <w:t>API Testing (if applicable):</w:t>
            </w:r>
            <w:r w:rsidRPr="00777D98">
              <w:rPr>
                <w:sz w:val="24"/>
                <w:szCs w:val="24"/>
                <w:lang w:val="en-IN"/>
              </w:rPr>
              <w:t xml:space="preserve"> Postman, REST Assured</w:t>
            </w:r>
          </w:p>
        </w:tc>
      </w:tr>
      <w:tr w:rsidR="00777D98" w:rsidRPr="00777D98" w14:paraId="301AC4BF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3D76A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Data Source</w:t>
            </w:r>
          </w:p>
        </w:tc>
        <w:tc>
          <w:tcPr>
            <w:tcW w:w="0" w:type="auto"/>
            <w:hideMark/>
          </w:tcPr>
          <w:p w14:paraId="18EBFB77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Excel files / Faker-generated data / Database tables</w:t>
            </w:r>
          </w:p>
        </w:tc>
      </w:tr>
      <w:tr w:rsidR="00777D98" w:rsidRPr="00777D98" w14:paraId="4A45BD6B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A95ED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Network Requirements</w:t>
            </w:r>
          </w:p>
        </w:tc>
        <w:tc>
          <w:tcPr>
            <w:tcW w:w="0" w:type="auto"/>
            <w:hideMark/>
          </w:tcPr>
          <w:p w14:paraId="615663F6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Stable internet connection with minimum 5 Mbps speed</w:t>
            </w:r>
          </w:p>
        </w:tc>
      </w:tr>
    </w:tbl>
    <w:p w14:paraId="2425A806" w14:textId="77777777" w:rsidR="00777D98" w:rsidRDefault="00777D98" w:rsidP="009244A0">
      <w:pPr>
        <w:rPr>
          <w:sz w:val="24"/>
          <w:szCs w:val="24"/>
        </w:rPr>
      </w:pPr>
    </w:p>
    <w:p w14:paraId="0F1B5430" w14:textId="77777777" w:rsidR="00777D98" w:rsidRDefault="00777D98" w:rsidP="009244A0">
      <w:pPr>
        <w:rPr>
          <w:sz w:val="24"/>
          <w:szCs w:val="24"/>
        </w:rPr>
      </w:pPr>
    </w:p>
    <w:p w14:paraId="1978B92B" w14:textId="77777777" w:rsidR="00777D98" w:rsidRDefault="00777D98" w:rsidP="009244A0">
      <w:pPr>
        <w:rPr>
          <w:sz w:val="24"/>
          <w:szCs w:val="24"/>
        </w:rPr>
      </w:pPr>
    </w:p>
    <w:p w14:paraId="6FFE0175" w14:textId="77777777" w:rsidR="00777D98" w:rsidRDefault="00777D98" w:rsidP="009244A0">
      <w:pPr>
        <w:rPr>
          <w:sz w:val="24"/>
          <w:szCs w:val="24"/>
        </w:rPr>
      </w:pPr>
    </w:p>
    <w:p w14:paraId="769F4E9C" w14:textId="53C489EF" w:rsidR="00777D98" w:rsidRPr="00777D98" w:rsidRDefault="00777D98" w:rsidP="00777D98">
      <w:p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 xml:space="preserve">10. </w:t>
      </w:r>
      <w:r w:rsidRPr="00777D98">
        <w:rPr>
          <w:b/>
          <w:bCs/>
          <w:sz w:val="28"/>
          <w:szCs w:val="28"/>
          <w:lang w:val="en-IN"/>
        </w:rPr>
        <w:t>Responsibilities</w:t>
      </w:r>
    </w:p>
    <w:p w14:paraId="58979B73" w14:textId="77777777" w:rsidR="00777D98" w:rsidRDefault="00777D98" w:rsidP="00777D98">
      <w:pPr>
        <w:rPr>
          <w:sz w:val="24"/>
          <w:szCs w:val="24"/>
          <w:lang w:val="en-IN"/>
        </w:rPr>
      </w:pPr>
      <w:r w:rsidRPr="00777D98">
        <w:rPr>
          <w:sz w:val="24"/>
          <w:szCs w:val="24"/>
          <w:lang w:val="en-IN"/>
        </w:rPr>
        <w:t xml:space="preserve">This section defines the </w:t>
      </w:r>
      <w:r w:rsidRPr="00777D98">
        <w:rPr>
          <w:b/>
          <w:bCs/>
          <w:sz w:val="24"/>
          <w:szCs w:val="24"/>
          <w:lang w:val="en-IN"/>
        </w:rPr>
        <w:t>roles and responsibilities</w:t>
      </w:r>
      <w:r w:rsidRPr="00777D98">
        <w:rPr>
          <w:sz w:val="24"/>
          <w:szCs w:val="24"/>
          <w:lang w:val="en-IN"/>
        </w:rPr>
        <w:t xml:space="preserve"> of each team member involved in the testing of the </w:t>
      </w:r>
      <w:r w:rsidRPr="00777D98">
        <w:rPr>
          <w:b/>
          <w:bCs/>
          <w:sz w:val="24"/>
          <w:szCs w:val="24"/>
          <w:lang w:val="en-IN"/>
        </w:rPr>
        <w:t>Tutorial Ninja</w:t>
      </w:r>
      <w:r w:rsidRPr="00777D98">
        <w:rPr>
          <w:sz w:val="24"/>
          <w:szCs w:val="24"/>
          <w:lang w:val="en-IN"/>
        </w:rPr>
        <w:t xml:space="preserve"> website.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6"/>
        <w:gridCol w:w="7314"/>
      </w:tblGrid>
      <w:tr w:rsidR="00777D98" w:rsidRPr="00777D98" w14:paraId="42584856" w14:textId="77777777" w:rsidTr="00777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C8331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Role</w:t>
            </w:r>
          </w:p>
        </w:tc>
        <w:tc>
          <w:tcPr>
            <w:tcW w:w="0" w:type="auto"/>
            <w:hideMark/>
          </w:tcPr>
          <w:p w14:paraId="6531CB7C" w14:textId="77777777" w:rsidR="00777D98" w:rsidRPr="00777D98" w:rsidRDefault="00777D98" w:rsidP="00777D98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Responsibility</w:t>
            </w:r>
          </w:p>
        </w:tc>
      </w:tr>
      <w:tr w:rsidR="00777D98" w:rsidRPr="00777D98" w14:paraId="0813109D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BE17C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Manager / QA Lead</w:t>
            </w:r>
          </w:p>
        </w:tc>
        <w:tc>
          <w:tcPr>
            <w:tcW w:w="0" w:type="auto"/>
            <w:hideMark/>
          </w:tcPr>
          <w:p w14:paraId="41662E82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- Prepare and review the Test Plan document. - Define overall testing strategy, scope, and schedule. - Assign tasks to team members. - Track progress, defect metrics, and ensure quality deliverables. - Communicate with stakeholders and manage risks.</w:t>
            </w:r>
          </w:p>
        </w:tc>
      </w:tr>
      <w:tr w:rsidR="00777D98" w:rsidRPr="00777D98" w14:paraId="3E43E9F0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11347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Test Analyst / QA Engineer (Manual)</w:t>
            </w:r>
          </w:p>
        </w:tc>
        <w:tc>
          <w:tcPr>
            <w:tcW w:w="0" w:type="auto"/>
            <w:hideMark/>
          </w:tcPr>
          <w:p w14:paraId="32FD6622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- Review requirements and identify test scenarios. - Design and execute manual test cases. - Log and track defects in JIRA. - Perform regression, functional, and UI testing. - Participate in test review meetings.</w:t>
            </w:r>
          </w:p>
        </w:tc>
      </w:tr>
      <w:tr w:rsidR="00777D98" w:rsidRPr="00777D98" w14:paraId="4E817856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26FE2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Automation Test Engineer</w:t>
            </w:r>
          </w:p>
        </w:tc>
        <w:tc>
          <w:tcPr>
            <w:tcW w:w="0" w:type="auto"/>
            <w:hideMark/>
          </w:tcPr>
          <w:p w14:paraId="173B06D3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- Design and develop Selenium-Cucumber hybrid automation framework. - Create and execute automated test scripts. - Maintain Page Object Model and reusable components. - Integrate Extent Reports and Jenkins CI/CD. - Perform regression automation runs and share reports.</w:t>
            </w:r>
          </w:p>
        </w:tc>
      </w:tr>
      <w:tr w:rsidR="00777D98" w:rsidRPr="00777D98" w14:paraId="5B00EF28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2511C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Developers</w:t>
            </w:r>
          </w:p>
        </w:tc>
        <w:tc>
          <w:tcPr>
            <w:tcW w:w="0" w:type="auto"/>
            <w:hideMark/>
          </w:tcPr>
          <w:p w14:paraId="061E7F29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- Fix the reported defects and provide builds for testing. - Support testers with environment and data setup.</w:t>
            </w:r>
          </w:p>
        </w:tc>
      </w:tr>
      <w:tr w:rsidR="00777D98" w:rsidRPr="00777D98" w14:paraId="6B4A4B67" w14:textId="77777777" w:rsidTr="00777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3B243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Business Analyst</w:t>
            </w:r>
          </w:p>
        </w:tc>
        <w:tc>
          <w:tcPr>
            <w:tcW w:w="0" w:type="auto"/>
            <w:hideMark/>
          </w:tcPr>
          <w:p w14:paraId="333AA149" w14:textId="77777777" w:rsidR="00777D98" w:rsidRPr="00777D98" w:rsidRDefault="00777D98" w:rsidP="00777D98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- Clarify requirements and ensure alignment with business goals. - Review test cases for requirement coverage.</w:t>
            </w:r>
          </w:p>
        </w:tc>
      </w:tr>
      <w:tr w:rsidR="00777D98" w:rsidRPr="00777D98" w14:paraId="494D6B59" w14:textId="77777777" w:rsidTr="0077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B9F1D" w14:textId="77777777" w:rsidR="00777D98" w:rsidRPr="00777D98" w:rsidRDefault="00777D98" w:rsidP="00777D98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Project Manager</w:t>
            </w:r>
          </w:p>
        </w:tc>
        <w:tc>
          <w:tcPr>
            <w:tcW w:w="0" w:type="auto"/>
            <w:hideMark/>
          </w:tcPr>
          <w:p w14:paraId="3653D634" w14:textId="77777777" w:rsidR="00777D98" w:rsidRPr="00777D98" w:rsidRDefault="00777D98" w:rsidP="00777D98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777D98">
              <w:rPr>
                <w:sz w:val="24"/>
                <w:szCs w:val="24"/>
                <w:lang w:val="en-IN"/>
              </w:rPr>
              <w:t>- Oversee project progress and resource allocation. - Approve final test deliverables and sign-off.</w:t>
            </w:r>
          </w:p>
        </w:tc>
      </w:tr>
    </w:tbl>
    <w:p w14:paraId="19656BE9" w14:textId="77777777" w:rsidR="00777D98" w:rsidRPr="00777D98" w:rsidRDefault="00777D98" w:rsidP="00777D98">
      <w:pPr>
        <w:rPr>
          <w:sz w:val="24"/>
          <w:szCs w:val="24"/>
          <w:lang w:val="en-IN"/>
        </w:rPr>
      </w:pPr>
    </w:p>
    <w:p w14:paraId="311CA831" w14:textId="77777777" w:rsidR="00777D98" w:rsidRDefault="00777D98" w:rsidP="009244A0">
      <w:pPr>
        <w:rPr>
          <w:sz w:val="24"/>
          <w:szCs w:val="24"/>
        </w:rPr>
      </w:pPr>
    </w:p>
    <w:p w14:paraId="1FAAA790" w14:textId="77777777" w:rsidR="001D1A90" w:rsidRDefault="001D1A90" w:rsidP="009244A0">
      <w:pPr>
        <w:rPr>
          <w:sz w:val="24"/>
          <w:szCs w:val="24"/>
        </w:rPr>
      </w:pPr>
    </w:p>
    <w:p w14:paraId="028A88E0" w14:textId="77777777" w:rsidR="001D1A90" w:rsidRDefault="001D1A90" w:rsidP="009244A0">
      <w:pPr>
        <w:rPr>
          <w:sz w:val="24"/>
          <w:szCs w:val="24"/>
        </w:rPr>
      </w:pPr>
    </w:p>
    <w:p w14:paraId="15B13F57" w14:textId="77777777" w:rsidR="001D1A90" w:rsidRDefault="001D1A90" w:rsidP="009244A0">
      <w:pPr>
        <w:rPr>
          <w:sz w:val="24"/>
          <w:szCs w:val="24"/>
        </w:rPr>
      </w:pPr>
    </w:p>
    <w:p w14:paraId="29E8BA05" w14:textId="77777777" w:rsidR="001D1A90" w:rsidRDefault="001D1A90" w:rsidP="009244A0">
      <w:pPr>
        <w:rPr>
          <w:sz w:val="24"/>
          <w:szCs w:val="24"/>
        </w:rPr>
      </w:pPr>
    </w:p>
    <w:p w14:paraId="6E802FC0" w14:textId="77777777" w:rsidR="001D1A90" w:rsidRDefault="001D1A90" w:rsidP="009244A0">
      <w:pPr>
        <w:rPr>
          <w:sz w:val="24"/>
          <w:szCs w:val="24"/>
        </w:rPr>
      </w:pPr>
    </w:p>
    <w:p w14:paraId="36DC6B25" w14:textId="77777777" w:rsidR="001D1A90" w:rsidRPr="001D1A90" w:rsidRDefault="001D1A90" w:rsidP="001D1A90">
      <w:pPr>
        <w:rPr>
          <w:sz w:val="24"/>
          <w:szCs w:val="24"/>
          <w:lang w:val="en-IN"/>
        </w:rPr>
      </w:pPr>
      <w:r w:rsidRPr="001D1A90">
        <w:rPr>
          <w:b/>
          <w:bCs/>
          <w:sz w:val="24"/>
          <w:szCs w:val="24"/>
          <w:lang w:val="en-IN"/>
        </w:rPr>
        <w:lastRenderedPageBreak/>
        <w:t>11. Staffing and Training Needs</w:t>
      </w:r>
    </w:p>
    <w:p w14:paraId="410731C6" w14:textId="77777777" w:rsidR="001D1A90" w:rsidRPr="001D1A90" w:rsidRDefault="001D1A90" w:rsidP="001D1A90">
      <w:pPr>
        <w:rPr>
          <w:sz w:val="24"/>
          <w:szCs w:val="24"/>
          <w:lang w:val="en-IN"/>
        </w:rPr>
      </w:pPr>
      <w:r w:rsidRPr="001D1A90">
        <w:rPr>
          <w:sz w:val="24"/>
          <w:szCs w:val="24"/>
          <w:lang w:val="en-IN"/>
        </w:rPr>
        <w:t xml:space="preserve">This section describes the </w:t>
      </w:r>
      <w:r w:rsidRPr="001D1A90">
        <w:rPr>
          <w:b/>
          <w:bCs/>
          <w:sz w:val="24"/>
          <w:szCs w:val="24"/>
          <w:lang w:val="en-IN"/>
        </w:rPr>
        <w:t>team composition</w:t>
      </w:r>
      <w:r w:rsidRPr="001D1A90">
        <w:rPr>
          <w:sz w:val="24"/>
          <w:szCs w:val="24"/>
          <w:lang w:val="en-IN"/>
        </w:rPr>
        <w:t xml:space="preserve">, the </w:t>
      </w:r>
      <w:r w:rsidRPr="001D1A90">
        <w:rPr>
          <w:b/>
          <w:bCs/>
          <w:sz w:val="24"/>
          <w:szCs w:val="24"/>
          <w:lang w:val="en-IN"/>
        </w:rPr>
        <w:t>skills required</w:t>
      </w:r>
      <w:r w:rsidRPr="001D1A90">
        <w:rPr>
          <w:sz w:val="24"/>
          <w:szCs w:val="24"/>
          <w:lang w:val="en-IN"/>
        </w:rPr>
        <w:t xml:space="preserve">, and any </w:t>
      </w:r>
      <w:r w:rsidRPr="001D1A90">
        <w:rPr>
          <w:b/>
          <w:bCs/>
          <w:sz w:val="24"/>
          <w:szCs w:val="24"/>
          <w:lang w:val="en-IN"/>
        </w:rPr>
        <w:t>training or upskilling</w:t>
      </w:r>
      <w:r w:rsidRPr="001D1A90">
        <w:rPr>
          <w:sz w:val="24"/>
          <w:szCs w:val="24"/>
          <w:lang w:val="en-IN"/>
        </w:rPr>
        <w:t xml:space="preserve"> needed for effective testing of the </w:t>
      </w:r>
      <w:r w:rsidRPr="001D1A90">
        <w:rPr>
          <w:b/>
          <w:bCs/>
          <w:sz w:val="24"/>
          <w:szCs w:val="24"/>
          <w:lang w:val="en-IN"/>
        </w:rPr>
        <w:t>Tutorial Ninja</w:t>
      </w:r>
      <w:r w:rsidRPr="001D1A90">
        <w:rPr>
          <w:sz w:val="24"/>
          <w:szCs w:val="24"/>
          <w:lang w:val="en-IN"/>
        </w:rPr>
        <w:t xml:space="preserve"> website.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26"/>
        <w:gridCol w:w="4329"/>
        <w:gridCol w:w="3195"/>
      </w:tblGrid>
      <w:tr w:rsidR="001D1A90" w:rsidRPr="001D1A90" w14:paraId="2AD92C04" w14:textId="77777777" w:rsidTr="001D1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764A7" w14:textId="77777777" w:rsidR="001D1A90" w:rsidRPr="001D1A90" w:rsidRDefault="001D1A90" w:rsidP="001D1A90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Role</w:t>
            </w:r>
          </w:p>
        </w:tc>
        <w:tc>
          <w:tcPr>
            <w:tcW w:w="0" w:type="auto"/>
            <w:hideMark/>
          </w:tcPr>
          <w:p w14:paraId="2AED0634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Required Skills / Experience</w:t>
            </w:r>
          </w:p>
        </w:tc>
        <w:tc>
          <w:tcPr>
            <w:tcW w:w="0" w:type="auto"/>
            <w:hideMark/>
          </w:tcPr>
          <w:p w14:paraId="6213C0D2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Training Needs</w:t>
            </w:r>
          </w:p>
        </w:tc>
      </w:tr>
      <w:tr w:rsidR="001D1A90" w:rsidRPr="001D1A90" w14:paraId="123034BB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A7103" w14:textId="77777777" w:rsidR="001D1A90" w:rsidRPr="001D1A90" w:rsidRDefault="001D1A90" w:rsidP="001D1A90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Test Manager / QA Lead</w:t>
            </w:r>
          </w:p>
        </w:tc>
        <w:tc>
          <w:tcPr>
            <w:tcW w:w="0" w:type="auto"/>
            <w:hideMark/>
          </w:tcPr>
          <w:p w14:paraId="3C4E7EF2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 xml:space="preserve">- 6+ years in QA and project coordination - Strong understanding of SDLC/STLC - Experience with test management tools (JIRA, </w:t>
            </w:r>
            <w:proofErr w:type="spellStart"/>
            <w:r w:rsidRPr="001D1A90">
              <w:rPr>
                <w:sz w:val="24"/>
                <w:szCs w:val="24"/>
                <w:lang w:val="en-IN"/>
              </w:rPr>
              <w:t>TestLink</w:t>
            </w:r>
            <w:proofErr w:type="spellEnd"/>
            <w:r w:rsidRPr="001D1A90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2A68D13F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- Refresher on Agile testing processes - Reporting and metrics visualization</w:t>
            </w:r>
          </w:p>
        </w:tc>
      </w:tr>
      <w:tr w:rsidR="001D1A90" w:rsidRPr="001D1A90" w14:paraId="1B3BFCCB" w14:textId="77777777" w:rsidTr="001D1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3B16A" w14:textId="77777777" w:rsidR="001D1A90" w:rsidRPr="001D1A90" w:rsidRDefault="001D1A90" w:rsidP="001D1A90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Manual Test Engineer</w:t>
            </w:r>
          </w:p>
        </w:tc>
        <w:tc>
          <w:tcPr>
            <w:tcW w:w="0" w:type="auto"/>
            <w:hideMark/>
          </w:tcPr>
          <w:p w14:paraId="319A144A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- 2–4 years in manual testing - Experience in web application testing - Knowledge of test case design techniques, bug reporting</w:t>
            </w:r>
          </w:p>
        </w:tc>
        <w:tc>
          <w:tcPr>
            <w:tcW w:w="0" w:type="auto"/>
            <w:hideMark/>
          </w:tcPr>
          <w:p w14:paraId="7F091A1E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- Training on requirement traceability - UI and cross-browser testing practices</w:t>
            </w:r>
          </w:p>
        </w:tc>
      </w:tr>
      <w:tr w:rsidR="001D1A90" w:rsidRPr="001D1A90" w14:paraId="27D528B1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DB004" w14:textId="77777777" w:rsidR="001D1A90" w:rsidRPr="001D1A90" w:rsidRDefault="001D1A90" w:rsidP="001D1A90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Automation Test Engineer</w:t>
            </w:r>
          </w:p>
        </w:tc>
        <w:tc>
          <w:tcPr>
            <w:tcW w:w="0" w:type="auto"/>
            <w:hideMark/>
          </w:tcPr>
          <w:p w14:paraId="1036731B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- 2–4 years in Selenium with Java - Experience in Cucumber BDD, TestNG, Maven, Jenkins - Knowledge of Page Object Model and API automation</w:t>
            </w:r>
          </w:p>
        </w:tc>
        <w:tc>
          <w:tcPr>
            <w:tcW w:w="0" w:type="auto"/>
            <w:hideMark/>
          </w:tcPr>
          <w:p w14:paraId="13EA8AA2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- Jenkins CI/CD integration - Advanced framework optimization - Extent Report customization</w:t>
            </w:r>
          </w:p>
        </w:tc>
      </w:tr>
      <w:tr w:rsidR="001D1A90" w:rsidRPr="001D1A90" w14:paraId="3DE10B29" w14:textId="77777777" w:rsidTr="001D1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6DED9" w14:textId="77777777" w:rsidR="001D1A90" w:rsidRPr="001D1A90" w:rsidRDefault="001D1A90" w:rsidP="001D1A90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Business Analyst (QA liaison)</w:t>
            </w:r>
          </w:p>
        </w:tc>
        <w:tc>
          <w:tcPr>
            <w:tcW w:w="0" w:type="auto"/>
            <w:hideMark/>
          </w:tcPr>
          <w:p w14:paraId="4C200EC9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- Requirement gathering and clarification - User story documentation</w:t>
            </w:r>
          </w:p>
        </w:tc>
        <w:tc>
          <w:tcPr>
            <w:tcW w:w="0" w:type="auto"/>
            <w:hideMark/>
          </w:tcPr>
          <w:p w14:paraId="04E41AB3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- Basic understanding of QA testing lifecycle</w:t>
            </w:r>
          </w:p>
        </w:tc>
      </w:tr>
      <w:tr w:rsidR="001D1A90" w:rsidRPr="001D1A90" w14:paraId="041251A4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5FE54" w14:textId="77777777" w:rsidR="001D1A90" w:rsidRPr="001D1A90" w:rsidRDefault="001D1A90" w:rsidP="001D1A90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Developer (for defect support)</w:t>
            </w:r>
          </w:p>
        </w:tc>
        <w:tc>
          <w:tcPr>
            <w:tcW w:w="0" w:type="auto"/>
            <w:hideMark/>
          </w:tcPr>
          <w:p w14:paraId="32AAE5EF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- Application debugging - Bug fixing and deployment in test environments</w:t>
            </w:r>
          </w:p>
        </w:tc>
        <w:tc>
          <w:tcPr>
            <w:tcW w:w="0" w:type="auto"/>
            <w:hideMark/>
          </w:tcPr>
          <w:p w14:paraId="6143E0C2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- Awareness of QA workflows and defect triage meetings</w:t>
            </w:r>
          </w:p>
        </w:tc>
      </w:tr>
    </w:tbl>
    <w:p w14:paraId="65C5F7B7" w14:textId="77777777" w:rsidR="001D1A90" w:rsidRPr="001D1A90" w:rsidRDefault="001D1A90" w:rsidP="001D1A90">
      <w:pPr>
        <w:rPr>
          <w:b/>
          <w:bCs/>
          <w:sz w:val="24"/>
          <w:szCs w:val="24"/>
          <w:lang w:val="en-IN"/>
        </w:rPr>
      </w:pPr>
      <w:r w:rsidRPr="001D1A90">
        <w:rPr>
          <w:b/>
          <w:bCs/>
          <w:sz w:val="24"/>
          <w:szCs w:val="24"/>
          <w:lang w:val="en-IN"/>
        </w:rPr>
        <w:t>Staffing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37"/>
        <w:gridCol w:w="844"/>
        <w:gridCol w:w="1789"/>
      </w:tblGrid>
      <w:tr w:rsidR="001D1A90" w:rsidRPr="001D1A90" w14:paraId="0E06E461" w14:textId="77777777" w:rsidTr="001D1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768CB" w14:textId="77777777" w:rsidR="001D1A90" w:rsidRPr="001D1A90" w:rsidRDefault="001D1A90" w:rsidP="001D1A90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Position</w:t>
            </w:r>
          </w:p>
        </w:tc>
        <w:tc>
          <w:tcPr>
            <w:tcW w:w="0" w:type="auto"/>
            <w:hideMark/>
          </w:tcPr>
          <w:p w14:paraId="7EBBEC3D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Count</w:t>
            </w:r>
          </w:p>
        </w:tc>
        <w:tc>
          <w:tcPr>
            <w:tcW w:w="0" w:type="auto"/>
            <w:hideMark/>
          </w:tcPr>
          <w:p w14:paraId="0A62DEB8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Duration</w:t>
            </w:r>
          </w:p>
        </w:tc>
      </w:tr>
      <w:tr w:rsidR="001D1A90" w:rsidRPr="001D1A90" w14:paraId="01B70E89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4252C" w14:textId="77777777" w:rsidR="001D1A90" w:rsidRPr="001D1A90" w:rsidRDefault="001D1A90" w:rsidP="001D1A90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Test Manager</w:t>
            </w:r>
          </w:p>
        </w:tc>
        <w:tc>
          <w:tcPr>
            <w:tcW w:w="0" w:type="auto"/>
            <w:hideMark/>
          </w:tcPr>
          <w:p w14:paraId="37C2CAD9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6ECB3B5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Project Duration</w:t>
            </w:r>
          </w:p>
        </w:tc>
      </w:tr>
      <w:tr w:rsidR="001D1A90" w:rsidRPr="001D1A90" w14:paraId="1B47E5B9" w14:textId="77777777" w:rsidTr="001D1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540D5" w14:textId="77777777" w:rsidR="001D1A90" w:rsidRPr="001D1A90" w:rsidRDefault="001D1A90" w:rsidP="001D1A90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Manual Test Engineers</w:t>
            </w:r>
          </w:p>
        </w:tc>
        <w:tc>
          <w:tcPr>
            <w:tcW w:w="0" w:type="auto"/>
            <w:hideMark/>
          </w:tcPr>
          <w:p w14:paraId="52852BE2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9F15B49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Project Duration</w:t>
            </w:r>
          </w:p>
        </w:tc>
      </w:tr>
      <w:tr w:rsidR="001D1A90" w:rsidRPr="001D1A90" w14:paraId="0D9B96B2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4BAC2" w14:textId="77777777" w:rsidR="001D1A90" w:rsidRPr="001D1A90" w:rsidRDefault="001D1A90" w:rsidP="001D1A90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Automation Test Engineers</w:t>
            </w:r>
          </w:p>
        </w:tc>
        <w:tc>
          <w:tcPr>
            <w:tcW w:w="0" w:type="auto"/>
            <w:hideMark/>
          </w:tcPr>
          <w:p w14:paraId="57BD6211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7680BDB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Project Duration</w:t>
            </w:r>
          </w:p>
        </w:tc>
      </w:tr>
      <w:tr w:rsidR="001D1A90" w:rsidRPr="001D1A90" w14:paraId="1E7C33EE" w14:textId="77777777" w:rsidTr="001D1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0DEBE" w14:textId="77777777" w:rsidR="001D1A90" w:rsidRPr="001D1A90" w:rsidRDefault="001D1A90" w:rsidP="001D1A90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Business Analyst</w:t>
            </w:r>
          </w:p>
        </w:tc>
        <w:tc>
          <w:tcPr>
            <w:tcW w:w="0" w:type="auto"/>
            <w:hideMark/>
          </w:tcPr>
          <w:p w14:paraId="479DDBB7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E02DA45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Shared Resource</w:t>
            </w:r>
          </w:p>
        </w:tc>
      </w:tr>
      <w:tr w:rsidR="001D1A90" w:rsidRPr="001D1A90" w14:paraId="64BCE9BE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0E10B" w14:textId="77777777" w:rsidR="001D1A90" w:rsidRPr="001D1A90" w:rsidRDefault="001D1A90" w:rsidP="001D1A90">
            <w:pPr>
              <w:spacing w:after="320" w:line="300" w:lineRule="auto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Developer Support</w:t>
            </w:r>
          </w:p>
        </w:tc>
        <w:tc>
          <w:tcPr>
            <w:tcW w:w="0" w:type="auto"/>
            <w:hideMark/>
          </w:tcPr>
          <w:p w14:paraId="57262395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D2FFAFF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D1A90">
              <w:rPr>
                <w:sz w:val="24"/>
                <w:szCs w:val="24"/>
                <w:lang w:val="en-IN"/>
              </w:rPr>
              <w:t>As Needed</w:t>
            </w:r>
          </w:p>
        </w:tc>
      </w:tr>
    </w:tbl>
    <w:p w14:paraId="2E3EE866" w14:textId="3256FE81" w:rsidR="001D1A90" w:rsidRDefault="001D1A90" w:rsidP="001D1A90">
      <w:pPr>
        <w:pStyle w:val="TOC2"/>
        <w:numPr>
          <w:ilvl w:val="0"/>
          <w:numId w:val="0"/>
        </w:numPr>
      </w:pPr>
    </w:p>
    <w:p w14:paraId="2BDD5197" w14:textId="77777777" w:rsidR="001D1A90" w:rsidRPr="001D1A90" w:rsidRDefault="001D1A90" w:rsidP="001D1A90">
      <w:pPr>
        <w:rPr>
          <w:sz w:val="28"/>
          <w:szCs w:val="28"/>
          <w:lang w:val="en-IN"/>
        </w:rPr>
      </w:pPr>
      <w:r w:rsidRPr="001D1A90">
        <w:rPr>
          <w:b/>
          <w:bCs/>
          <w:sz w:val="36"/>
          <w:szCs w:val="36"/>
          <w:lang w:val="en-IN"/>
        </w:rPr>
        <w:lastRenderedPageBreak/>
        <w:t>12</w:t>
      </w:r>
      <w:r w:rsidRPr="001D1A90">
        <w:rPr>
          <w:b/>
          <w:bCs/>
          <w:lang w:val="en-IN"/>
        </w:rPr>
        <w:t xml:space="preserve">. </w:t>
      </w:r>
      <w:r w:rsidRPr="001D1A90">
        <w:rPr>
          <w:b/>
          <w:bCs/>
          <w:sz w:val="36"/>
          <w:szCs w:val="36"/>
          <w:lang w:val="en-IN"/>
        </w:rPr>
        <w:t>Schedule</w:t>
      </w:r>
    </w:p>
    <w:p w14:paraId="648FDEC7" w14:textId="77777777" w:rsidR="001D1A90" w:rsidRPr="001D1A90" w:rsidRDefault="001D1A90" w:rsidP="001D1A90">
      <w:pPr>
        <w:rPr>
          <w:sz w:val="24"/>
          <w:szCs w:val="24"/>
          <w:lang w:val="en-IN"/>
        </w:rPr>
      </w:pPr>
      <w:r w:rsidRPr="001D1A90">
        <w:rPr>
          <w:sz w:val="24"/>
          <w:szCs w:val="24"/>
          <w:lang w:val="en-IN"/>
        </w:rPr>
        <w:t xml:space="preserve">This section provides an estimated </w:t>
      </w:r>
      <w:r w:rsidRPr="001D1A90">
        <w:rPr>
          <w:b/>
          <w:bCs/>
          <w:sz w:val="24"/>
          <w:szCs w:val="24"/>
          <w:lang w:val="en-IN"/>
        </w:rPr>
        <w:t>timeline</w:t>
      </w:r>
      <w:r w:rsidRPr="001D1A90">
        <w:rPr>
          <w:sz w:val="24"/>
          <w:szCs w:val="24"/>
          <w:lang w:val="en-IN"/>
        </w:rPr>
        <w:t xml:space="preserve"> for all major testing activities for the </w:t>
      </w:r>
      <w:r w:rsidRPr="001D1A90">
        <w:rPr>
          <w:b/>
          <w:bCs/>
          <w:sz w:val="24"/>
          <w:szCs w:val="24"/>
          <w:lang w:val="en-IN"/>
        </w:rPr>
        <w:t>Tutorial Ninja</w:t>
      </w:r>
      <w:r w:rsidRPr="001D1A90">
        <w:rPr>
          <w:sz w:val="24"/>
          <w:szCs w:val="24"/>
          <w:lang w:val="en-IN"/>
        </w:rPr>
        <w:t xml:space="preserve"> website project. The schedule helps track progress and ensures timely delivery of testing milestones.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81"/>
        <w:gridCol w:w="3824"/>
        <w:gridCol w:w="1032"/>
        <w:gridCol w:w="1032"/>
        <w:gridCol w:w="981"/>
      </w:tblGrid>
      <w:tr w:rsidR="001D1A90" w:rsidRPr="001D1A90" w14:paraId="1852665A" w14:textId="77777777" w:rsidTr="001D1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A757C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Phase</w:t>
            </w:r>
          </w:p>
        </w:tc>
        <w:tc>
          <w:tcPr>
            <w:tcW w:w="0" w:type="auto"/>
            <w:hideMark/>
          </w:tcPr>
          <w:p w14:paraId="09E9D5F7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Activity</w:t>
            </w:r>
          </w:p>
        </w:tc>
        <w:tc>
          <w:tcPr>
            <w:tcW w:w="0" w:type="auto"/>
            <w:hideMark/>
          </w:tcPr>
          <w:p w14:paraId="6AC215E2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Start Date</w:t>
            </w:r>
          </w:p>
        </w:tc>
        <w:tc>
          <w:tcPr>
            <w:tcW w:w="0" w:type="auto"/>
            <w:hideMark/>
          </w:tcPr>
          <w:p w14:paraId="32CE5EF0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End Date</w:t>
            </w:r>
          </w:p>
        </w:tc>
        <w:tc>
          <w:tcPr>
            <w:tcW w:w="0" w:type="auto"/>
            <w:hideMark/>
          </w:tcPr>
          <w:p w14:paraId="321CDCE1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Duration</w:t>
            </w:r>
          </w:p>
        </w:tc>
      </w:tr>
      <w:tr w:rsidR="001D1A90" w:rsidRPr="001D1A90" w14:paraId="34ACDBD2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D5088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1. Test Planning</w:t>
            </w:r>
          </w:p>
        </w:tc>
        <w:tc>
          <w:tcPr>
            <w:tcW w:w="0" w:type="auto"/>
            <w:hideMark/>
          </w:tcPr>
          <w:p w14:paraId="61772FF8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Requirement review and test plan preparation</w:t>
            </w:r>
          </w:p>
        </w:tc>
        <w:tc>
          <w:tcPr>
            <w:tcW w:w="0" w:type="auto"/>
            <w:hideMark/>
          </w:tcPr>
          <w:p w14:paraId="347830A2" w14:textId="321B3F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01-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01EE9424" w14:textId="6B06622B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04-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38B5E206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4 days</w:t>
            </w:r>
          </w:p>
        </w:tc>
      </w:tr>
      <w:tr w:rsidR="001D1A90" w:rsidRPr="001D1A90" w14:paraId="4D4C0CC2" w14:textId="77777777" w:rsidTr="001D1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9D763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2. Test Design</w:t>
            </w:r>
          </w:p>
        </w:tc>
        <w:tc>
          <w:tcPr>
            <w:tcW w:w="0" w:type="auto"/>
            <w:hideMark/>
          </w:tcPr>
          <w:p w14:paraId="6B48D178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Prepare test scenarios, test cases, and test data</w:t>
            </w:r>
          </w:p>
        </w:tc>
        <w:tc>
          <w:tcPr>
            <w:tcW w:w="0" w:type="auto"/>
            <w:hideMark/>
          </w:tcPr>
          <w:p w14:paraId="6398E6FF" w14:textId="36D0B514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05-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7BE2AEF5" w14:textId="1F2E240E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09-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425EE38A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5 days</w:t>
            </w:r>
          </w:p>
        </w:tc>
      </w:tr>
      <w:tr w:rsidR="001D1A90" w:rsidRPr="001D1A90" w14:paraId="43431513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25054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3. Environment Setup</w:t>
            </w:r>
          </w:p>
        </w:tc>
        <w:tc>
          <w:tcPr>
            <w:tcW w:w="0" w:type="auto"/>
            <w:hideMark/>
          </w:tcPr>
          <w:p w14:paraId="7D20AF42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Configure test environment, tools, and test data</w:t>
            </w:r>
          </w:p>
        </w:tc>
        <w:tc>
          <w:tcPr>
            <w:tcW w:w="0" w:type="auto"/>
            <w:hideMark/>
          </w:tcPr>
          <w:p w14:paraId="69F063D8" w14:textId="47592993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10-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463352D3" w14:textId="08496AA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11-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39FD3E12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2 days</w:t>
            </w:r>
          </w:p>
        </w:tc>
      </w:tr>
      <w:tr w:rsidR="001D1A90" w:rsidRPr="001D1A90" w14:paraId="66EAF97B" w14:textId="77777777" w:rsidTr="001D1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C6040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4. Test Execution (Manual)</w:t>
            </w:r>
          </w:p>
        </w:tc>
        <w:tc>
          <w:tcPr>
            <w:tcW w:w="0" w:type="auto"/>
            <w:hideMark/>
          </w:tcPr>
          <w:p w14:paraId="47557C19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Execute manual test cases and log defects</w:t>
            </w:r>
          </w:p>
        </w:tc>
        <w:tc>
          <w:tcPr>
            <w:tcW w:w="0" w:type="auto"/>
            <w:hideMark/>
          </w:tcPr>
          <w:p w14:paraId="3586A6DF" w14:textId="2E89185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12-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09BC800C" w14:textId="3E42BDB0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18-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1F890755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7 days</w:t>
            </w:r>
          </w:p>
        </w:tc>
      </w:tr>
      <w:tr w:rsidR="001D1A90" w:rsidRPr="001D1A90" w14:paraId="3A3FC046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1C6F6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5. Test Execution (Automation)</w:t>
            </w:r>
          </w:p>
        </w:tc>
        <w:tc>
          <w:tcPr>
            <w:tcW w:w="0" w:type="auto"/>
            <w:hideMark/>
          </w:tcPr>
          <w:p w14:paraId="2AEABF0F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Develop and execute automation scripts (Smoke + Regression)</w:t>
            </w:r>
          </w:p>
        </w:tc>
        <w:tc>
          <w:tcPr>
            <w:tcW w:w="0" w:type="auto"/>
            <w:hideMark/>
          </w:tcPr>
          <w:p w14:paraId="0AB06750" w14:textId="1F974531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15-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2C7818C4" w14:textId="4A0276B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22-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165AF398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8 days</w:t>
            </w:r>
          </w:p>
        </w:tc>
      </w:tr>
      <w:tr w:rsidR="001D1A90" w:rsidRPr="001D1A90" w14:paraId="6EA3B995" w14:textId="77777777" w:rsidTr="001D1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FFDCB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6. Defect Retesting &amp; Regression</w:t>
            </w:r>
          </w:p>
        </w:tc>
        <w:tc>
          <w:tcPr>
            <w:tcW w:w="0" w:type="auto"/>
            <w:hideMark/>
          </w:tcPr>
          <w:p w14:paraId="72782FB5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Retest fixed defects and perform regression testing</w:t>
            </w:r>
          </w:p>
        </w:tc>
        <w:tc>
          <w:tcPr>
            <w:tcW w:w="0" w:type="auto"/>
            <w:hideMark/>
          </w:tcPr>
          <w:p w14:paraId="07CB203A" w14:textId="11FD263E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19-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16A01316" w14:textId="58B7AFBD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23-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1608E772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5 days</w:t>
            </w:r>
          </w:p>
        </w:tc>
      </w:tr>
      <w:tr w:rsidR="001D1A90" w:rsidRPr="001D1A90" w14:paraId="156467EC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379AD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7. Test Reporting &amp; Closure</w:t>
            </w:r>
          </w:p>
        </w:tc>
        <w:tc>
          <w:tcPr>
            <w:tcW w:w="0" w:type="auto"/>
            <w:hideMark/>
          </w:tcPr>
          <w:p w14:paraId="782F8EBA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Prepare test summary report and obtain sign-off</w:t>
            </w:r>
          </w:p>
        </w:tc>
        <w:tc>
          <w:tcPr>
            <w:tcW w:w="0" w:type="auto"/>
            <w:hideMark/>
          </w:tcPr>
          <w:p w14:paraId="53836E34" w14:textId="7228E4F0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24-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7427ABCF" w14:textId="315355FE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26-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30F72C1F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3 days</w:t>
            </w:r>
          </w:p>
        </w:tc>
      </w:tr>
    </w:tbl>
    <w:p w14:paraId="15AC580D" w14:textId="25695212" w:rsidR="001D1A90" w:rsidRPr="001D1A90" w:rsidRDefault="001D1A90" w:rsidP="001D1A90">
      <w:pPr>
        <w:rPr>
          <w:b/>
          <w:bCs/>
          <w:sz w:val="28"/>
          <w:szCs w:val="28"/>
          <w:lang w:val="en-IN"/>
        </w:rPr>
      </w:pPr>
      <w:r w:rsidRPr="001D1A90">
        <w:rPr>
          <w:b/>
          <w:bCs/>
          <w:sz w:val="28"/>
          <w:szCs w:val="28"/>
          <w:lang w:val="en-IN"/>
        </w:rPr>
        <w:t>Milestones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98"/>
        <w:gridCol w:w="2071"/>
      </w:tblGrid>
      <w:tr w:rsidR="001D1A90" w:rsidRPr="001D1A90" w14:paraId="3B958F42" w14:textId="77777777" w:rsidTr="001D1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70389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Milestone</w:t>
            </w:r>
          </w:p>
        </w:tc>
        <w:tc>
          <w:tcPr>
            <w:tcW w:w="0" w:type="auto"/>
            <w:hideMark/>
          </w:tcPr>
          <w:p w14:paraId="363F75C3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Expected Completion</w:t>
            </w:r>
          </w:p>
        </w:tc>
      </w:tr>
      <w:tr w:rsidR="001D1A90" w:rsidRPr="001D1A90" w14:paraId="794C922F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5B383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Test Plan Approval</w:t>
            </w:r>
          </w:p>
        </w:tc>
        <w:tc>
          <w:tcPr>
            <w:tcW w:w="0" w:type="auto"/>
            <w:hideMark/>
          </w:tcPr>
          <w:p w14:paraId="36E48EF1" w14:textId="268E89B3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04-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</w:tr>
      <w:tr w:rsidR="001D1A90" w:rsidRPr="001D1A90" w14:paraId="0FA7EB46" w14:textId="77777777" w:rsidTr="001D1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0FEBA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Test Case Review</w:t>
            </w:r>
          </w:p>
        </w:tc>
        <w:tc>
          <w:tcPr>
            <w:tcW w:w="0" w:type="auto"/>
            <w:hideMark/>
          </w:tcPr>
          <w:p w14:paraId="1A88DD8B" w14:textId="52224B4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09-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</w:tr>
      <w:tr w:rsidR="001D1A90" w:rsidRPr="001D1A90" w14:paraId="2E93CFA3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9A4BC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Test Environment Ready</w:t>
            </w:r>
          </w:p>
        </w:tc>
        <w:tc>
          <w:tcPr>
            <w:tcW w:w="0" w:type="auto"/>
            <w:hideMark/>
          </w:tcPr>
          <w:p w14:paraId="7F31A4FF" w14:textId="17FB5F8C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11-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</w:tr>
      <w:tr w:rsidR="001D1A90" w:rsidRPr="001D1A90" w14:paraId="3A17A0D1" w14:textId="77777777" w:rsidTr="001D1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16393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Test Execution Completed</w:t>
            </w:r>
          </w:p>
        </w:tc>
        <w:tc>
          <w:tcPr>
            <w:tcW w:w="0" w:type="auto"/>
            <w:hideMark/>
          </w:tcPr>
          <w:p w14:paraId="1FA5E38F" w14:textId="646A771B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22-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</w:tr>
      <w:tr w:rsidR="001D1A90" w:rsidRPr="001D1A90" w14:paraId="16F27471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150C9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Final Sign-off</w:t>
            </w:r>
          </w:p>
        </w:tc>
        <w:tc>
          <w:tcPr>
            <w:tcW w:w="0" w:type="auto"/>
            <w:hideMark/>
          </w:tcPr>
          <w:p w14:paraId="77050735" w14:textId="35C3BE71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26-</w:t>
            </w:r>
            <w:r>
              <w:rPr>
                <w:lang w:val="en-IN"/>
              </w:rPr>
              <w:t>May</w:t>
            </w:r>
            <w:r w:rsidRPr="001D1A90">
              <w:rPr>
                <w:lang w:val="en-IN"/>
              </w:rPr>
              <w:t>-2025</w:t>
            </w:r>
          </w:p>
        </w:tc>
      </w:tr>
    </w:tbl>
    <w:p w14:paraId="2DEE0215" w14:textId="77777777" w:rsidR="001D1A90" w:rsidRDefault="001D1A90" w:rsidP="001D1A90"/>
    <w:p w14:paraId="6DD71128" w14:textId="77777777" w:rsidR="001D1A90" w:rsidRDefault="001D1A90" w:rsidP="001D1A90"/>
    <w:p w14:paraId="16B2EA8E" w14:textId="77777777" w:rsidR="001D1A90" w:rsidRPr="001D1A90" w:rsidRDefault="001D1A90" w:rsidP="001D1A90">
      <w:pPr>
        <w:rPr>
          <w:sz w:val="36"/>
          <w:szCs w:val="36"/>
          <w:lang w:val="en-IN"/>
        </w:rPr>
      </w:pPr>
      <w:r w:rsidRPr="001D1A90">
        <w:rPr>
          <w:b/>
          <w:bCs/>
          <w:sz w:val="36"/>
          <w:szCs w:val="36"/>
          <w:lang w:val="en-IN"/>
        </w:rPr>
        <w:lastRenderedPageBreak/>
        <w:t>13. Risks and Contingencies</w:t>
      </w:r>
    </w:p>
    <w:p w14:paraId="68DD03E1" w14:textId="77777777" w:rsidR="001D1A90" w:rsidRPr="001D1A90" w:rsidRDefault="001D1A90" w:rsidP="001D1A90">
      <w:pPr>
        <w:rPr>
          <w:sz w:val="24"/>
          <w:szCs w:val="24"/>
          <w:lang w:val="en-IN"/>
        </w:rPr>
      </w:pPr>
      <w:r w:rsidRPr="001D1A90">
        <w:rPr>
          <w:sz w:val="24"/>
          <w:szCs w:val="24"/>
          <w:lang w:val="en-IN"/>
        </w:rPr>
        <w:t xml:space="preserve">This section identifies potential </w:t>
      </w:r>
      <w:r w:rsidRPr="001D1A90">
        <w:rPr>
          <w:b/>
          <w:bCs/>
          <w:sz w:val="24"/>
          <w:szCs w:val="24"/>
          <w:lang w:val="en-IN"/>
        </w:rPr>
        <w:t>risks</w:t>
      </w:r>
      <w:r w:rsidRPr="001D1A90">
        <w:rPr>
          <w:sz w:val="24"/>
          <w:szCs w:val="24"/>
          <w:lang w:val="en-IN"/>
        </w:rPr>
        <w:t xml:space="preserve"> that could impact the testing process of the </w:t>
      </w:r>
      <w:r w:rsidRPr="001D1A90">
        <w:rPr>
          <w:b/>
          <w:bCs/>
          <w:sz w:val="24"/>
          <w:szCs w:val="24"/>
          <w:lang w:val="en-IN"/>
        </w:rPr>
        <w:t>Tutorial Ninja</w:t>
      </w:r>
      <w:r w:rsidRPr="001D1A90">
        <w:rPr>
          <w:sz w:val="24"/>
          <w:szCs w:val="24"/>
          <w:lang w:val="en-IN"/>
        </w:rPr>
        <w:t xml:space="preserve"> website, along with the </w:t>
      </w:r>
      <w:r w:rsidRPr="001D1A90">
        <w:rPr>
          <w:b/>
          <w:bCs/>
          <w:sz w:val="24"/>
          <w:szCs w:val="24"/>
          <w:lang w:val="en-IN"/>
        </w:rPr>
        <w:t>mitigation</w:t>
      </w:r>
      <w:r w:rsidRPr="001D1A90">
        <w:rPr>
          <w:sz w:val="24"/>
          <w:szCs w:val="24"/>
          <w:lang w:val="en-IN"/>
        </w:rPr>
        <w:t xml:space="preserve"> and </w:t>
      </w:r>
      <w:r w:rsidRPr="001D1A90">
        <w:rPr>
          <w:b/>
          <w:bCs/>
          <w:sz w:val="24"/>
          <w:szCs w:val="24"/>
          <w:lang w:val="en-IN"/>
        </w:rPr>
        <w:t>contingency</w:t>
      </w:r>
      <w:r w:rsidRPr="001D1A90">
        <w:rPr>
          <w:sz w:val="24"/>
          <w:szCs w:val="24"/>
          <w:lang w:val="en-IN"/>
        </w:rPr>
        <w:t xml:space="preserve"> plans to manage them effectively.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67"/>
        <w:gridCol w:w="1935"/>
        <w:gridCol w:w="864"/>
        <w:gridCol w:w="1137"/>
        <w:gridCol w:w="2602"/>
        <w:gridCol w:w="2145"/>
      </w:tblGrid>
      <w:tr w:rsidR="001D1A90" w:rsidRPr="001D1A90" w14:paraId="3856D901" w14:textId="77777777" w:rsidTr="001D1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ABC5D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Risk ID</w:t>
            </w:r>
          </w:p>
        </w:tc>
        <w:tc>
          <w:tcPr>
            <w:tcW w:w="0" w:type="auto"/>
            <w:hideMark/>
          </w:tcPr>
          <w:p w14:paraId="35E8E346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Risk Description</w:t>
            </w:r>
          </w:p>
        </w:tc>
        <w:tc>
          <w:tcPr>
            <w:tcW w:w="0" w:type="auto"/>
            <w:hideMark/>
          </w:tcPr>
          <w:p w14:paraId="4263C3B4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Impact</w:t>
            </w:r>
          </w:p>
        </w:tc>
        <w:tc>
          <w:tcPr>
            <w:tcW w:w="0" w:type="auto"/>
            <w:hideMark/>
          </w:tcPr>
          <w:p w14:paraId="0857B0FA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Likelihood</w:t>
            </w:r>
          </w:p>
        </w:tc>
        <w:tc>
          <w:tcPr>
            <w:tcW w:w="0" w:type="auto"/>
            <w:hideMark/>
          </w:tcPr>
          <w:p w14:paraId="272D1F78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Mitigation Plan</w:t>
            </w:r>
          </w:p>
        </w:tc>
        <w:tc>
          <w:tcPr>
            <w:tcW w:w="0" w:type="auto"/>
            <w:hideMark/>
          </w:tcPr>
          <w:p w14:paraId="091CFE5D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Contingency Plan</w:t>
            </w:r>
          </w:p>
        </w:tc>
      </w:tr>
      <w:tr w:rsidR="001D1A90" w:rsidRPr="001D1A90" w14:paraId="63D03C5E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FBD13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R1</w:t>
            </w:r>
          </w:p>
        </w:tc>
        <w:tc>
          <w:tcPr>
            <w:tcW w:w="0" w:type="auto"/>
            <w:hideMark/>
          </w:tcPr>
          <w:p w14:paraId="1A956735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Requirement changes during testing phase</w:t>
            </w:r>
          </w:p>
        </w:tc>
        <w:tc>
          <w:tcPr>
            <w:tcW w:w="0" w:type="auto"/>
            <w:hideMark/>
          </w:tcPr>
          <w:p w14:paraId="70A525E8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AAC2454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08FA657D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Conduct regular walkthroughs and get requirement freeze approval before test execution.</w:t>
            </w:r>
          </w:p>
        </w:tc>
        <w:tc>
          <w:tcPr>
            <w:tcW w:w="0" w:type="auto"/>
            <w:hideMark/>
          </w:tcPr>
          <w:p w14:paraId="09141E04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Re-prioritize test cases and update regression suite.</w:t>
            </w:r>
          </w:p>
        </w:tc>
      </w:tr>
      <w:tr w:rsidR="001D1A90" w:rsidRPr="001D1A90" w14:paraId="5072E93D" w14:textId="77777777" w:rsidTr="001D1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8D5D6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R2</w:t>
            </w:r>
          </w:p>
        </w:tc>
        <w:tc>
          <w:tcPr>
            <w:tcW w:w="0" w:type="auto"/>
            <w:hideMark/>
          </w:tcPr>
          <w:p w14:paraId="56205DF7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Test environment not available or unstable</w:t>
            </w:r>
          </w:p>
        </w:tc>
        <w:tc>
          <w:tcPr>
            <w:tcW w:w="0" w:type="auto"/>
            <w:hideMark/>
          </w:tcPr>
          <w:p w14:paraId="32C1A3CC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9B5A57F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589AD18D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Coordinate with DevOps/IT for environment readiness before execution.</w:t>
            </w:r>
          </w:p>
        </w:tc>
        <w:tc>
          <w:tcPr>
            <w:tcW w:w="0" w:type="auto"/>
            <w:hideMark/>
          </w:tcPr>
          <w:p w14:paraId="4665F4F3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Use local environment for temporary test runs.</w:t>
            </w:r>
          </w:p>
        </w:tc>
      </w:tr>
      <w:tr w:rsidR="001D1A90" w:rsidRPr="001D1A90" w14:paraId="2BE99BB7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AB6A1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R3</w:t>
            </w:r>
          </w:p>
        </w:tc>
        <w:tc>
          <w:tcPr>
            <w:tcW w:w="0" w:type="auto"/>
            <w:hideMark/>
          </w:tcPr>
          <w:p w14:paraId="0FED26CB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Delay in build deployment</w:t>
            </w:r>
          </w:p>
        </w:tc>
        <w:tc>
          <w:tcPr>
            <w:tcW w:w="0" w:type="auto"/>
            <w:hideMark/>
          </w:tcPr>
          <w:p w14:paraId="17F5E73B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4FB47FB9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5A94CC60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Establish clear build release schedule with developers.</w:t>
            </w:r>
          </w:p>
        </w:tc>
        <w:tc>
          <w:tcPr>
            <w:tcW w:w="0" w:type="auto"/>
            <w:hideMark/>
          </w:tcPr>
          <w:p w14:paraId="1971557F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Adjust test schedule and extend execution window if needed.</w:t>
            </w:r>
          </w:p>
        </w:tc>
      </w:tr>
      <w:tr w:rsidR="001D1A90" w:rsidRPr="001D1A90" w14:paraId="6878C83F" w14:textId="77777777" w:rsidTr="001D1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78642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R4</w:t>
            </w:r>
          </w:p>
        </w:tc>
        <w:tc>
          <w:tcPr>
            <w:tcW w:w="0" w:type="auto"/>
            <w:hideMark/>
          </w:tcPr>
          <w:p w14:paraId="07B67676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Limited test data availability</w:t>
            </w:r>
          </w:p>
        </w:tc>
        <w:tc>
          <w:tcPr>
            <w:tcW w:w="0" w:type="auto"/>
            <w:hideMark/>
          </w:tcPr>
          <w:p w14:paraId="7DEB303B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42A63D72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E901B8C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Prepare reusable test data sets in advance using Faker or Excel utilities.</w:t>
            </w:r>
          </w:p>
        </w:tc>
        <w:tc>
          <w:tcPr>
            <w:tcW w:w="0" w:type="auto"/>
            <w:hideMark/>
          </w:tcPr>
          <w:p w14:paraId="797DC197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Create test data dynamically during execution.</w:t>
            </w:r>
          </w:p>
        </w:tc>
      </w:tr>
      <w:tr w:rsidR="001D1A90" w:rsidRPr="001D1A90" w14:paraId="05A8B213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7059B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R5</w:t>
            </w:r>
          </w:p>
        </w:tc>
        <w:tc>
          <w:tcPr>
            <w:tcW w:w="0" w:type="auto"/>
            <w:hideMark/>
          </w:tcPr>
          <w:p w14:paraId="2E8EFAA7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Defects not fixed in time for regression testing</w:t>
            </w:r>
          </w:p>
        </w:tc>
        <w:tc>
          <w:tcPr>
            <w:tcW w:w="0" w:type="auto"/>
            <w:hideMark/>
          </w:tcPr>
          <w:p w14:paraId="3E32AF83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983FC12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176A2352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Track defects closely and escalate during defect triage meetings.</w:t>
            </w:r>
          </w:p>
        </w:tc>
        <w:tc>
          <w:tcPr>
            <w:tcW w:w="0" w:type="auto"/>
            <w:hideMark/>
          </w:tcPr>
          <w:p w14:paraId="5DD9C007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Defer non-critical defects and continue testing other areas.</w:t>
            </w:r>
          </w:p>
        </w:tc>
      </w:tr>
      <w:tr w:rsidR="001D1A90" w:rsidRPr="001D1A90" w14:paraId="6AF1DB56" w14:textId="77777777" w:rsidTr="001D1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43B1A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R6</w:t>
            </w:r>
          </w:p>
        </w:tc>
        <w:tc>
          <w:tcPr>
            <w:tcW w:w="0" w:type="auto"/>
            <w:hideMark/>
          </w:tcPr>
          <w:p w14:paraId="0A1C10C4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 xml:space="preserve">Inconsistent browser </w:t>
            </w:r>
            <w:proofErr w:type="spellStart"/>
            <w:r w:rsidRPr="001D1A90">
              <w:rPr>
                <w:lang w:val="en-IN"/>
              </w:rPr>
              <w:t>behavior</w:t>
            </w:r>
            <w:proofErr w:type="spellEnd"/>
            <w:r w:rsidRPr="001D1A90">
              <w:rPr>
                <w:lang w:val="en-IN"/>
              </w:rPr>
              <w:t xml:space="preserve"> (cross-browser issues)</w:t>
            </w:r>
          </w:p>
        </w:tc>
        <w:tc>
          <w:tcPr>
            <w:tcW w:w="0" w:type="auto"/>
            <w:hideMark/>
          </w:tcPr>
          <w:p w14:paraId="71BBEB25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5138D045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0B9ABB37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Use automation scripts to validate compatibility across browsers.</w:t>
            </w:r>
          </w:p>
        </w:tc>
        <w:tc>
          <w:tcPr>
            <w:tcW w:w="0" w:type="auto"/>
            <w:hideMark/>
          </w:tcPr>
          <w:p w14:paraId="4A0CDFC8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Focus testing on priority browsers first.</w:t>
            </w:r>
          </w:p>
        </w:tc>
      </w:tr>
      <w:tr w:rsidR="001D1A90" w:rsidRPr="001D1A90" w14:paraId="35EF91D4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870B8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R7</w:t>
            </w:r>
          </w:p>
        </w:tc>
        <w:tc>
          <w:tcPr>
            <w:tcW w:w="0" w:type="auto"/>
            <w:hideMark/>
          </w:tcPr>
          <w:p w14:paraId="36893410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Resource unavailability (QA or Developer)</w:t>
            </w:r>
          </w:p>
        </w:tc>
        <w:tc>
          <w:tcPr>
            <w:tcW w:w="0" w:type="auto"/>
            <w:hideMark/>
          </w:tcPr>
          <w:p w14:paraId="489F0EE5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190B532A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62824248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Cross-train resources for backup.</w:t>
            </w:r>
          </w:p>
        </w:tc>
        <w:tc>
          <w:tcPr>
            <w:tcW w:w="0" w:type="auto"/>
            <w:hideMark/>
          </w:tcPr>
          <w:p w14:paraId="3A359DB2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Adjust workload and extend testing timeline.</w:t>
            </w:r>
          </w:p>
        </w:tc>
      </w:tr>
      <w:tr w:rsidR="001D1A90" w:rsidRPr="001D1A90" w14:paraId="379202CF" w14:textId="77777777" w:rsidTr="001D1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A3587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R8</w:t>
            </w:r>
          </w:p>
        </w:tc>
        <w:tc>
          <w:tcPr>
            <w:tcW w:w="0" w:type="auto"/>
            <w:hideMark/>
          </w:tcPr>
          <w:p w14:paraId="7CA448C4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Integration with external systems failing</w:t>
            </w:r>
          </w:p>
        </w:tc>
        <w:tc>
          <w:tcPr>
            <w:tcW w:w="0" w:type="auto"/>
            <w:hideMark/>
          </w:tcPr>
          <w:p w14:paraId="45888768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21BF7288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48998567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Use mock APIs or stubs during integration downtime.</w:t>
            </w:r>
          </w:p>
        </w:tc>
        <w:tc>
          <w:tcPr>
            <w:tcW w:w="0" w:type="auto"/>
            <w:hideMark/>
          </w:tcPr>
          <w:p w14:paraId="449F8A86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Delay integration testing and perform isolated module testing.</w:t>
            </w:r>
          </w:p>
        </w:tc>
      </w:tr>
    </w:tbl>
    <w:p w14:paraId="74D3D825" w14:textId="77777777" w:rsidR="001D1A90" w:rsidRDefault="001D1A90" w:rsidP="001D1A90"/>
    <w:p w14:paraId="073BC011" w14:textId="77777777" w:rsidR="001D1A90" w:rsidRDefault="001D1A90" w:rsidP="001D1A90"/>
    <w:p w14:paraId="3B15B979" w14:textId="77777777" w:rsidR="001D1A90" w:rsidRDefault="001D1A90" w:rsidP="001D1A90"/>
    <w:p w14:paraId="6256CB72" w14:textId="77777777" w:rsidR="001D1A90" w:rsidRPr="001D1A90" w:rsidRDefault="001D1A90" w:rsidP="001D1A90">
      <w:pPr>
        <w:rPr>
          <w:lang w:val="en-IN"/>
        </w:rPr>
      </w:pPr>
      <w:r w:rsidRPr="001D1A90">
        <w:rPr>
          <w:b/>
          <w:bCs/>
          <w:lang w:val="en-IN"/>
        </w:rPr>
        <w:lastRenderedPageBreak/>
        <w:t>14. Approvals</w:t>
      </w:r>
    </w:p>
    <w:p w14:paraId="36C7C45C" w14:textId="77777777" w:rsidR="001D1A90" w:rsidRPr="001D1A90" w:rsidRDefault="001D1A90" w:rsidP="001D1A90">
      <w:pPr>
        <w:rPr>
          <w:lang w:val="en-IN"/>
        </w:rPr>
      </w:pPr>
      <w:r w:rsidRPr="001D1A90">
        <w:rPr>
          <w:lang w:val="en-IN"/>
        </w:rPr>
        <w:t xml:space="preserve">This is the final section of the </w:t>
      </w:r>
      <w:r w:rsidRPr="001D1A90">
        <w:rPr>
          <w:b/>
          <w:bCs/>
          <w:lang w:val="en-IN"/>
        </w:rPr>
        <w:t>Test Plan</w:t>
      </w:r>
      <w:r w:rsidRPr="001D1A90">
        <w:rPr>
          <w:lang w:val="en-IN"/>
        </w:rPr>
        <w:t>.</w:t>
      </w:r>
      <w:r w:rsidRPr="001D1A90">
        <w:rPr>
          <w:lang w:val="en-IN"/>
        </w:rPr>
        <w:br/>
        <w:t xml:space="preserve">It includes sign-offs from all key stakeholders indicating that the Test Plan has been </w:t>
      </w:r>
      <w:r w:rsidRPr="001D1A90">
        <w:rPr>
          <w:b/>
          <w:bCs/>
          <w:lang w:val="en-IN"/>
        </w:rPr>
        <w:t>reviewed, understood, and approved</w:t>
      </w:r>
      <w:r w:rsidRPr="001D1A90">
        <w:rPr>
          <w:lang w:val="en-IN"/>
        </w:rPr>
        <w:t>.</w:t>
      </w:r>
      <w:r w:rsidRPr="001D1A90">
        <w:rPr>
          <w:lang w:val="en-IN"/>
        </w:rPr>
        <w:br/>
        <w:t xml:space="preserve">Once approved, this version of the document becomes the official baseline for all testing activities of the </w:t>
      </w:r>
      <w:r w:rsidRPr="001D1A90">
        <w:rPr>
          <w:b/>
          <w:bCs/>
          <w:lang w:val="en-IN"/>
        </w:rPr>
        <w:t>Tutorial Ninja Website</w:t>
      </w:r>
      <w:r w:rsidRPr="001D1A90">
        <w:rPr>
          <w:lang w:val="en-IN"/>
        </w:rPr>
        <w:t xml:space="preserve"> project.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44"/>
        <w:gridCol w:w="3540"/>
        <w:gridCol w:w="2512"/>
        <w:gridCol w:w="1025"/>
        <w:gridCol w:w="625"/>
      </w:tblGrid>
      <w:tr w:rsidR="001D1A90" w:rsidRPr="001D1A90" w14:paraId="105274F7" w14:textId="77777777" w:rsidTr="001D1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CB93F" w14:textId="77777777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Name</w:t>
            </w:r>
          </w:p>
        </w:tc>
        <w:tc>
          <w:tcPr>
            <w:tcW w:w="0" w:type="auto"/>
            <w:hideMark/>
          </w:tcPr>
          <w:p w14:paraId="76FB93BB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Role / Designation</w:t>
            </w:r>
          </w:p>
        </w:tc>
        <w:tc>
          <w:tcPr>
            <w:tcW w:w="0" w:type="auto"/>
            <w:hideMark/>
          </w:tcPr>
          <w:p w14:paraId="2C5F51B7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Department / Team</w:t>
            </w:r>
          </w:p>
        </w:tc>
        <w:tc>
          <w:tcPr>
            <w:tcW w:w="0" w:type="auto"/>
            <w:hideMark/>
          </w:tcPr>
          <w:p w14:paraId="5FCE98CB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Signature</w:t>
            </w:r>
          </w:p>
        </w:tc>
        <w:tc>
          <w:tcPr>
            <w:tcW w:w="0" w:type="auto"/>
            <w:hideMark/>
          </w:tcPr>
          <w:p w14:paraId="13C8903F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Date</w:t>
            </w:r>
          </w:p>
        </w:tc>
      </w:tr>
      <w:tr w:rsidR="001D1A90" w:rsidRPr="001D1A90" w14:paraId="2B65D66F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DE46C" w14:textId="127617A9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[]</w:t>
            </w:r>
          </w:p>
        </w:tc>
        <w:tc>
          <w:tcPr>
            <w:tcW w:w="0" w:type="auto"/>
            <w:hideMark/>
          </w:tcPr>
          <w:p w14:paraId="1B10E205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b/>
                <w:bCs/>
                <w:lang w:val="en-IN"/>
              </w:rPr>
              <w:t>Project Manager</w:t>
            </w:r>
          </w:p>
        </w:tc>
        <w:tc>
          <w:tcPr>
            <w:tcW w:w="0" w:type="auto"/>
            <w:hideMark/>
          </w:tcPr>
          <w:p w14:paraId="71BBAB09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Project Management</w:t>
            </w:r>
          </w:p>
        </w:tc>
        <w:tc>
          <w:tcPr>
            <w:tcW w:w="0" w:type="auto"/>
            <w:hideMark/>
          </w:tcPr>
          <w:p w14:paraId="479D7493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7E8E126D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</w:p>
        </w:tc>
      </w:tr>
      <w:tr w:rsidR="001D1A90" w:rsidRPr="001D1A90" w14:paraId="4E60C640" w14:textId="77777777" w:rsidTr="001D1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03D75" w14:textId="48307E3A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[]</w:t>
            </w:r>
          </w:p>
        </w:tc>
        <w:tc>
          <w:tcPr>
            <w:tcW w:w="0" w:type="auto"/>
            <w:hideMark/>
          </w:tcPr>
          <w:p w14:paraId="41A2A93D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b/>
                <w:bCs/>
                <w:lang w:val="en-IN"/>
              </w:rPr>
              <w:t>QA/Test Manager</w:t>
            </w:r>
          </w:p>
        </w:tc>
        <w:tc>
          <w:tcPr>
            <w:tcW w:w="0" w:type="auto"/>
            <w:hideMark/>
          </w:tcPr>
          <w:p w14:paraId="18436D31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Quality Assurance</w:t>
            </w:r>
          </w:p>
        </w:tc>
        <w:tc>
          <w:tcPr>
            <w:tcW w:w="0" w:type="auto"/>
            <w:hideMark/>
          </w:tcPr>
          <w:p w14:paraId="6DC0B715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153C8902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</w:p>
        </w:tc>
      </w:tr>
      <w:tr w:rsidR="001D1A90" w:rsidRPr="001D1A90" w14:paraId="0439C695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26BC0" w14:textId="78877A36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[]</w:t>
            </w:r>
          </w:p>
        </w:tc>
        <w:tc>
          <w:tcPr>
            <w:tcW w:w="0" w:type="auto"/>
            <w:hideMark/>
          </w:tcPr>
          <w:p w14:paraId="7F0C912B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b/>
                <w:bCs/>
                <w:lang w:val="en-IN"/>
              </w:rPr>
              <w:t>Business Analyst</w:t>
            </w:r>
          </w:p>
        </w:tc>
        <w:tc>
          <w:tcPr>
            <w:tcW w:w="0" w:type="auto"/>
            <w:hideMark/>
          </w:tcPr>
          <w:p w14:paraId="202A1888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Product/Business Team</w:t>
            </w:r>
          </w:p>
        </w:tc>
        <w:tc>
          <w:tcPr>
            <w:tcW w:w="0" w:type="auto"/>
            <w:hideMark/>
          </w:tcPr>
          <w:p w14:paraId="09FBE144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1EFDA899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</w:p>
        </w:tc>
      </w:tr>
      <w:tr w:rsidR="001D1A90" w:rsidRPr="001D1A90" w14:paraId="258B7792" w14:textId="77777777" w:rsidTr="001D1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4032B" w14:textId="4D71AAE0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[]</w:t>
            </w:r>
          </w:p>
        </w:tc>
        <w:tc>
          <w:tcPr>
            <w:tcW w:w="0" w:type="auto"/>
            <w:hideMark/>
          </w:tcPr>
          <w:p w14:paraId="5E7A5592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b/>
                <w:bCs/>
                <w:lang w:val="en-IN"/>
              </w:rPr>
              <w:t>Development Lead</w:t>
            </w:r>
          </w:p>
        </w:tc>
        <w:tc>
          <w:tcPr>
            <w:tcW w:w="0" w:type="auto"/>
            <w:hideMark/>
          </w:tcPr>
          <w:p w14:paraId="1631B0C9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Development</w:t>
            </w:r>
          </w:p>
        </w:tc>
        <w:tc>
          <w:tcPr>
            <w:tcW w:w="0" w:type="auto"/>
            <w:hideMark/>
          </w:tcPr>
          <w:p w14:paraId="0B57D455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43797507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</w:p>
        </w:tc>
      </w:tr>
      <w:tr w:rsidR="001D1A90" w:rsidRPr="001D1A90" w14:paraId="45283262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6D056" w14:textId="447BE47B" w:rsidR="001D1A90" w:rsidRPr="001D1A90" w:rsidRDefault="001D1A90" w:rsidP="001D1A90">
            <w:pPr>
              <w:spacing w:after="320" w:line="300" w:lineRule="auto"/>
              <w:rPr>
                <w:lang w:val="en-IN"/>
              </w:rPr>
            </w:pPr>
            <w:r w:rsidRPr="001D1A90">
              <w:rPr>
                <w:lang w:val="en-IN"/>
              </w:rPr>
              <w:t>[]</w:t>
            </w:r>
          </w:p>
        </w:tc>
        <w:tc>
          <w:tcPr>
            <w:tcW w:w="0" w:type="auto"/>
            <w:hideMark/>
          </w:tcPr>
          <w:p w14:paraId="53236B34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b/>
                <w:bCs/>
                <w:lang w:val="en-IN"/>
              </w:rPr>
              <w:t>Client Representative / Product Owner</w:t>
            </w:r>
          </w:p>
        </w:tc>
        <w:tc>
          <w:tcPr>
            <w:tcW w:w="0" w:type="auto"/>
            <w:hideMark/>
          </w:tcPr>
          <w:p w14:paraId="10D47C64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1D1A90">
              <w:rPr>
                <w:lang w:val="en-IN"/>
              </w:rPr>
              <w:t>Client / Business Stakeholder</w:t>
            </w:r>
          </w:p>
        </w:tc>
        <w:tc>
          <w:tcPr>
            <w:tcW w:w="0" w:type="auto"/>
            <w:hideMark/>
          </w:tcPr>
          <w:p w14:paraId="42B4BB48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2A81806A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</w:p>
        </w:tc>
      </w:tr>
    </w:tbl>
    <w:p w14:paraId="637D6168" w14:textId="77777777" w:rsidR="001D1A90" w:rsidRDefault="001D1A90" w:rsidP="001D1A90"/>
    <w:p w14:paraId="651F79D1" w14:textId="3FD3A154" w:rsidR="001D1A90" w:rsidRDefault="001D1A90" w:rsidP="001D1A90">
      <w:pPr>
        <w:rPr>
          <w:b/>
          <w:bCs/>
          <w:sz w:val="28"/>
          <w:szCs w:val="28"/>
          <w:lang w:val="en-IN"/>
        </w:rPr>
      </w:pPr>
      <w:r w:rsidRPr="001D1A90">
        <w:rPr>
          <w:sz w:val="28"/>
          <w:szCs w:val="28"/>
          <w:lang w:val="en-IN"/>
        </w:rPr>
        <w:t xml:space="preserve"> </w:t>
      </w:r>
      <w:r w:rsidRPr="001D1A90">
        <w:rPr>
          <w:b/>
          <w:bCs/>
          <w:sz w:val="28"/>
          <w:szCs w:val="28"/>
          <w:lang w:val="en-IN"/>
        </w:rPr>
        <w:t>Document Version Control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6"/>
        <w:gridCol w:w="1669"/>
        <w:gridCol w:w="4751"/>
        <w:gridCol w:w="1468"/>
      </w:tblGrid>
      <w:tr w:rsidR="001D1A90" w:rsidRPr="001D1A90" w14:paraId="1B160EF1" w14:textId="77777777" w:rsidTr="001D1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673D1" w14:textId="77777777" w:rsidR="001D1A90" w:rsidRPr="001D1A90" w:rsidRDefault="001D1A90" w:rsidP="001D1A90">
            <w:pPr>
              <w:spacing w:after="320" w:line="300" w:lineRule="auto"/>
              <w:rPr>
                <w:sz w:val="28"/>
                <w:szCs w:val="28"/>
                <w:lang w:val="en-IN"/>
              </w:rPr>
            </w:pPr>
            <w:r w:rsidRPr="001D1A90">
              <w:rPr>
                <w:sz w:val="28"/>
                <w:szCs w:val="28"/>
                <w:lang w:val="en-IN"/>
              </w:rPr>
              <w:t>Version</w:t>
            </w:r>
          </w:p>
        </w:tc>
        <w:tc>
          <w:tcPr>
            <w:tcW w:w="0" w:type="auto"/>
            <w:hideMark/>
          </w:tcPr>
          <w:p w14:paraId="4AB600A0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D1A90">
              <w:rPr>
                <w:sz w:val="28"/>
                <w:szCs w:val="28"/>
                <w:lang w:val="en-IN"/>
              </w:rPr>
              <w:t>Date</w:t>
            </w:r>
          </w:p>
        </w:tc>
        <w:tc>
          <w:tcPr>
            <w:tcW w:w="0" w:type="auto"/>
            <w:hideMark/>
          </w:tcPr>
          <w:p w14:paraId="4342E2F3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D1A90">
              <w:rPr>
                <w:sz w:val="28"/>
                <w:szCs w:val="28"/>
                <w:lang w:val="en-IN"/>
              </w:rPr>
              <w:t>Description of Change</w:t>
            </w:r>
          </w:p>
        </w:tc>
        <w:tc>
          <w:tcPr>
            <w:tcW w:w="0" w:type="auto"/>
            <w:hideMark/>
          </w:tcPr>
          <w:p w14:paraId="78096289" w14:textId="77777777" w:rsidR="001D1A90" w:rsidRPr="001D1A90" w:rsidRDefault="001D1A90" w:rsidP="001D1A90">
            <w:pPr>
              <w:spacing w:after="32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D1A90">
              <w:rPr>
                <w:sz w:val="28"/>
                <w:szCs w:val="28"/>
                <w:lang w:val="en-IN"/>
              </w:rPr>
              <w:t>Author</w:t>
            </w:r>
          </w:p>
        </w:tc>
      </w:tr>
      <w:tr w:rsidR="001D1A90" w:rsidRPr="001D1A90" w14:paraId="3334B9CF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8000E" w14:textId="77777777" w:rsidR="001D1A90" w:rsidRPr="001D1A90" w:rsidRDefault="001D1A90" w:rsidP="001D1A90">
            <w:pPr>
              <w:spacing w:after="320" w:line="300" w:lineRule="auto"/>
              <w:rPr>
                <w:sz w:val="28"/>
                <w:szCs w:val="28"/>
                <w:lang w:val="en-IN"/>
              </w:rPr>
            </w:pPr>
            <w:r w:rsidRPr="001D1A90">
              <w:rPr>
                <w:sz w:val="28"/>
                <w:szCs w:val="28"/>
                <w:lang w:val="en-IN"/>
              </w:rPr>
              <w:t>1.0</w:t>
            </w:r>
          </w:p>
        </w:tc>
        <w:tc>
          <w:tcPr>
            <w:tcW w:w="0" w:type="auto"/>
            <w:hideMark/>
          </w:tcPr>
          <w:p w14:paraId="3D36DE05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D1A90">
              <w:rPr>
                <w:sz w:val="28"/>
                <w:szCs w:val="28"/>
                <w:lang w:val="en-IN"/>
              </w:rPr>
              <w:t>01-Nov-2025</w:t>
            </w:r>
          </w:p>
        </w:tc>
        <w:tc>
          <w:tcPr>
            <w:tcW w:w="0" w:type="auto"/>
            <w:hideMark/>
          </w:tcPr>
          <w:p w14:paraId="7CF043D9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D1A90">
              <w:rPr>
                <w:sz w:val="28"/>
                <w:szCs w:val="28"/>
                <w:lang w:val="en-IN"/>
              </w:rPr>
              <w:t>Initial draft of Test Plan</w:t>
            </w:r>
          </w:p>
        </w:tc>
        <w:tc>
          <w:tcPr>
            <w:tcW w:w="0" w:type="auto"/>
            <w:hideMark/>
          </w:tcPr>
          <w:p w14:paraId="2867DA76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D1A90">
              <w:rPr>
                <w:sz w:val="28"/>
                <w:szCs w:val="28"/>
                <w:lang w:val="en-IN"/>
              </w:rPr>
              <w:t>Sumit Rane</w:t>
            </w:r>
          </w:p>
        </w:tc>
      </w:tr>
      <w:tr w:rsidR="001D1A90" w:rsidRPr="001D1A90" w14:paraId="758497B1" w14:textId="77777777" w:rsidTr="001D1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904FB" w14:textId="77777777" w:rsidR="001D1A90" w:rsidRPr="001D1A90" w:rsidRDefault="001D1A90" w:rsidP="001D1A90">
            <w:pPr>
              <w:spacing w:after="320" w:line="300" w:lineRule="auto"/>
              <w:rPr>
                <w:sz w:val="28"/>
                <w:szCs w:val="28"/>
                <w:lang w:val="en-IN"/>
              </w:rPr>
            </w:pPr>
            <w:r w:rsidRPr="001D1A90">
              <w:rPr>
                <w:sz w:val="28"/>
                <w:szCs w:val="28"/>
                <w:lang w:val="en-IN"/>
              </w:rPr>
              <w:t>1.1</w:t>
            </w:r>
          </w:p>
        </w:tc>
        <w:tc>
          <w:tcPr>
            <w:tcW w:w="0" w:type="auto"/>
            <w:hideMark/>
          </w:tcPr>
          <w:p w14:paraId="22D0CF4D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D1A90">
              <w:rPr>
                <w:sz w:val="28"/>
                <w:szCs w:val="28"/>
                <w:lang w:val="en-IN"/>
              </w:rPr>
              <w:t>03-Nov-2025</w:t>
            </w:r>
          </w:p>
        </w:tc>
        <w:tc>
          <w:tcPr>
            <w:tcW w:w="0" w:type="auto"/>
            <w:hideMark/>
          </w:tcPr>
          <w:p w14:paraId="3FAD86B4" w14:textId="77777777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D1A90">
              <w:rPr>
                <w:sz w:val="28"/>
                <w:szCs w:val="28"/>
                <w:lang w:val="en-IN"/>
              </w:rPr>
              <w:t>Reviewed and updated based on feedback</w:t>
            </w:r>
          </w:p>
        </w:tc>
        <w:tc>
          <w:tcPr>
            <w:tcW w:w="0" w:type="auto"/>
            <w:hideMark/>
          </w:tcPr>
          <w:p w14:paraId="7F157709" w14:textId="5EC581F5" w:rsidR="001D1A90" w:rsidRPr="001D1A90" w:rsidRDefault="001D1A90" w:rsidP="001D1A90">
            <w:pPr>
              <w:spacing w:after="32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D1A90">
              <w:rPr>
                <w:sz w:val="28"/>
                <w:szCs w:val="28"/>
                <w:lang w:val="en-IN"/>
              </w:rPr>
              <w:t>Sumit Rane</w:t>
            </w:r>
          </w:p>
        </w:tc>
      </w:tr>
      <w:tr w:rsidR="001D1A90" w:rsidRPr="001D1A90" w14:paraId="5161EAD5" w14:textId="77777777" w:rsidTr="001D1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C5237" w14:textId="77777777" w:rsidR="001D1A90" w:rsidRPr="001D1A90" w:rsidRDefault="001D1A90" w:rsidP="001D1A90">
            <w:pPr>
              <w:spacing w:after="320" w:line="300" w:lineRule="auto"/>
              <w:rPr>
                <w:sz w:val="28"/>
                <w:szCs w:val="28"/>
                <w:lang w:val="en-IN"/>
              </w:rPr>
            </w:pPr>
            <w:r w:rsidRPr="001D1A90">
              <w:rPr>
                <w:sz w:val="28"/>
                <w:szCs w:val="28"/>
                <w:lang w:val="en-IN"/>
              </w:rPr>
              <w:t>1.2</w:t>
            </w:r>
          </w:p>
        </w:tc>
        <w:tc>
          <w:tcPr>
            <w:tcW w:w="0" w:type="auto"/>
            <w:hideMark/>
          </w:tcPr>
          <w:p w14:paraId="25AAFDFF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D1A90">
              <w:rPr>
                <w:sz w:val="28"/>
                <w:szCs w:val="28"/>
                <w:lang w:val="en-IN"/>
              </w:rPr>
              <w:t>04-Nov-2025</w:t>
            </w:r>
          </w:p>
        </w:tc>
        <w:tc>
          <w:tcPr>
            <w:tcW w:w="0" w:type="auto"/>
            <w:hideMark/>
          </w:tcPr>
          <w:p w14:paraId="2BDED669" w14:textId="77777777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D1A90">
              <w:rPr>
                <w:sz w:val="28"/>
                <w:szCs w:val="28"/>
                <w:lang w:val="en-IN"/>
              </w:rPr>
              <w:t>Final approved version</w:t>
            </w:r>
          </w:p>
        </w:tc>
        <w:tc>
          <w:tcPr>
            <w:tcW w:w="0" w:type="auto"/>
            <w:hideMark/>
          </w:tcPr>
          <w:p w14:paraId="1ED44B85" w14:textId="3F45D37C" w:rsidR="001D1A90" w:rsidRPr="001D1A90" w:rsidRDefault="001D1A90" w:rsidP="001D1A90">
            <w:pPr>
              <w:spacing w:after="32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D1A90">
              <w:rPr>
                <w:sz w:val="28"/>
                <w:szCs w:val="28"/>
                <w:lang w:val="en-IN"/>
              </w:rPr>
              <w:t>Sumit Rane</w:t>
            </w:r>
          </w:p>
        </w:tc>
      </w:tr>
    </w:tbl>
    <w:p w14:paraId="000D625E" w14:textId="77777777" w:rsidR="001D1A90" w:rsidRDefault="001D1A90" w:rsidP="001D1A90">
      <w:pPr>
        <w:rPr>
          <w:b/>
          <w:bCs/>
          <w:sz w:val="28"/>
          <w:szCs w:val="28"/>
        </w:rPr>
      </w:pPr>
    </w:p>
    <w:p w14:paraId="2A857B02" w14:textId="65548F05" w:rsidR="001D1A90" w:rsidRPr="001D1A90" w:rsidRDefault="001D1A90" w:rsidP="001D1A90">
      <w:pPr>
        <w:rPr>
          <w:sz w:val="28"/>
          <w:szCs w:val="28"/>
          <w:lang w:val="en-IN"/>
        </w:rPr>
      </w:pPr>
      <w:r w:rsidRPr="001D1A90">
        <w:rPr>
          <w:b/>
          <w:bCs/>
          <w:sz w:val="28"/>
          <w:szCs w:val="28"/>
        </w:rPr>
        <w:t>End of Test Plan Document</w:t>
      </w:r>
      <w:r w:rsidRPr="001D1A90">
        <w:rPr>
          <w:sz w:val="28"/>
          <w:szCs w:val="28"/>
        </w:rPr>
        <w:br/>
      </w:r>
      <w:r w:rsidRPr="001D1A90">
        <w:rPr>
          <w:b/>
          <w:bCs/>
          <w:sz w:val="28"/>
          <w:szCs w:val="28"/>
        </w:rPr>
        <w:t>Project:</w:t>
      </w:r>
      <w:r w:rsidRPr="001D1A90">
        <w:rPr>
          <w:sz w:val="28"/>
          <w:szCs w:val="28"/>
        </w:rPr>
        <w:t xml:space="preserve"> Tutorial Ninja Website</w:t>
      </w:r>
      <w:r w:rsidRPr="001D1A90">
        <w:rPr>
          <w:sz w:val="28"/>
          <w:szCs w:val="28"/>
        </w:rPr>
        <w:br/>
      </w:r>
      <w:r w:rsidRPr="001D1A90">
        <w:rPr>
          <w:b/>
          <w:bCs/>
          <w:sz w:val="28"/>
          <w:szCs w:val="28"/>
        </w:rPr>
        <w:t>Prepared by:</w:t>
      </w:r>
      <w:r w:rsidRPr="001D1A90">
        <w:rPr>
          <w:sz w:val="28"/>
          <w:szCs w:val="28"/>
        </w:rPr>
        <w:t xml:space="preserve"> Sumit Rane (Test Analyst)</w:t>
      </w:r>
      <w:r w:rsidRPr="001D1A90">
        <w:rPr>
          <w:sz w:val="28"/>
          <w:szCs w:val="28"/>
        </w:rPr>
        <w:br/>
      </w:r>
      <w:r w:rsidRPr="001D1A90">
        <w:rPr>
          <w:b/>
          <w:bCs/>
          <w:sz w:val="28"/>
          <w:szCs w:val="28"/>
        </w:rPr>
        <w:t>Date:</w:t>
      </w:r>
      <w:r w:rsidRPr="001D1A90">
        <w:rPr>
          <w:sz w:val="28"/>
          <w:szCs w:val="28"/>
        </w:rPr>
        <w:t xml:space="preserve"> November 2025</w:t>
      </w:r>
    </w:p>
    <w:p w14:paraId="70E94B86" w14:textId="77777777" w:rsidR="001D1A90" w:rsidRPr="001D1A90" w:rsidRDefault="001D1A90" w:rsidP="001D1A90"/>
    <w:sectPr w:rsidR="001D1A90" w:rsidRPr="001D1A90" w:rsidSect="009244A0">
      <w:pgSz w:w="12240" w:h="15840" w:code="1"/>
      <w:pgMar w:top="810" w:right="1440" w:bottom="709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A29C9" w14:textId="77777777" w:rsidR="00A500EB" w:rsidRDefault="00A500EB">
      <w:pPr>
        <w:spacing w:after="0" w:line="240" w:lineRule="auto"/>
      </w:pPr>
      <w:r>
        <w:separator/>
      </w:r>
    </w:p>
  </w:endnote>
  <w:endnote w:type="continuationSeparator" w:id="0">
    <w:p w14:paraId="54525E58" w14:textId="77777777" w:rsidR="00A500EB" w:rsidRDefault="00A50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7D3C2" w14:textId="77777777" w:rsidR="00A500EB" w:rsidRDefault="00A500EB">
      <w:pPr>
        <w:spacing w:after="0" w:line="240" w:lineRule="auto"/>
      </w:pPr>
      <w:r>
        <w:separator/>
      </w:r>
    </w:p>
  </w:footnote>
  <w:footnote w:type="continuationSeparator" w:id="0">
    <w:p w14:paraId="7A964DD8" w14:textId="77777777" w:rsidR="00A500EB" w:rsidRDefault="00A500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6"/>
    <w:multiLevelType w:val="hybridMultilevel"/>
    <w:tmpl w:val="D784844E"/>
    <w:lvl w:ilvl="0" w:tplc="0748BC66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B5A"/>
    <w:multiLevelType w:val="hybridMultilevel"/>
    <w:tmpl w:val="4644F518"/>
    <w:lvl w:ilvl="0" w:tplc="FFFFFFFF">
      <w:start w:val="1"/>
      <w:numFmt w:val="bullet"/>
      <w:pStyle w:val="TipTex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8689B"/>
    <w:multiLevelType w:val="hybridMultilevel"/>
    <w:tmpl w:val="3076A67E"/>
    <w:lvl w:ilvl="0" w:tplc="A7D66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3E2E09"/>
    <w:multiLevelType w:val="hybridMultilevel"/>
    <w:tmpl w:val="A2EA6F5C"/>
    <w:lvl w:ilvl="0" w:tplc="9BA6B3F0">
      <w:start w:val="1"/>
      <w:numFmt w:val="decimal"/>
      <w:pStyle w:val="TOC2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AE56C24"/>
    <w:multiLevelType w:val="hybridMultilevel"/>
    <w:tmpl w:val="C8B68AA6"/>
    <w:lvl w:ilvl="0" w:tplc="7FFA4152">
      <w:start w:val="1"/>
      <w:numFmt w:val="upperRoman"/>
      <w:lvlText w:val="%1.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E03E20"/>
    <w:multiLevelType w:val="multilevel"/>
    <w:tmpl w:val="45C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283435">
    <w:abstractNumId w:val="4"/>
  </w:num>
  <w:num w:numId="2" w16cid:durableId="1997682751">
    <w:abstractNumId w:val="1"/>
  </w:num>
  <w:num w:numId="3" w16cid:durableId="793406391">
    <w:abstractNumId w:val="2"/>
  </w:num>
  <w:num w:numId="4" w16cid:durableId="849414227">
    <w:abstractNumId w:val="0"/>
  </w:num>
  <w:num w:numId="5" w16cid:durableId="116416451">
    <w:abstractNumId w:val="0"/>
  </w:num>
  <w:num w:numId="6" w16cid:durableId="828791542">
    <w:abstractNumId w:val="0"/>
  </w:num>
  <w:num w:numId="7" w16cid:durableId="1272081038">
    <w:abstractNumId w:val="0"/>
  </w:num>
  <w:num w:numId="8" w16cid:durableId="811017783">
    <w:abstractNumId w:val="0"/>
  </w:num>
  <w:num w:numId="9" w16cid:durableId="1445922611">
    <w:abstractNumId w:val="0"/>
  </w:num>
  <w:num w:numId="10" w16cid:durableId="1037850013">
    <w:abstractNumId w:val="3"/>
  </w:num>
  <w:num w:numId="11" w16cid:durableId="11305871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D2B"/>
    <w:rsid w:val="00002862"/>
    <w:rsid w:val="000037C3"/>
    <w:rsid w:val="00004614"/>
    <w:rsid w:val="00012BDB"/>
    <w:rsid w:val="000170EE"/>
    <w:rsid w:val="000176B5"/>
    <w:rsid w:val="00017768"/>
    <w:rsid w:val="00022B14"/>
    <w:rsid w:val="000230E9"/>
    <w:rsid w:val="00025051"/>
    <w:rsid w:val="0002513D"/>
    <w:rsid w:val="00025E1D"/>
    <w:rsid w:val="000268A2"/>
    <w:rsid w:val="00027DDC"/>
    <w:rsid w:val="000322D1"/>
    <w:rsid w:val="00037B35"/>
    <w:rsid w:val="0004457A"/>
    <w:rsid w:val="00046E46"/>
    <w:rsid w:val="00051823"/>
    <w:rsid w:val="00052FB6"/>
    <w:rsid w:val="000536C0"/>
    <w:rsid w:val="00060066"/>
    <w:rsid w:val="0006120A"/>
    <w:rsid w:val="00063A36"/>
    <w:rsid w:val="00065199"/>
    <w:rsid w:val="000668C7"/>
    <w:rsid w:val="00066973"/>
    <w:rsid w:val="00066E37"/>
    <w:rsid w:val="00071E7A"/>
    <w:rsid w:val="00072C66"/>
    <w:rsid w:val="00076C6D"/>
    <w:rsid w:val="0008152B"/>
    <w:rsid w:val="00083063"/>
    <w:rsid w:val="00086B89"/>
    <w:rsid w:val="000905AB"/>
    <w:rsid w:val="00091242"/>
    <w:rsid w:val="00093874"/>
    <w:rsid w:val="000966EB"/>
    <w:rsid w:val="000A68D2"/>
    <w:rsid w:val="000B61C6"/>
    <w:rsid w:val="000B6E5C"/>
    <w:rsid w:val="000B71DA"/>
    <w:rsid w:val="000C2E99"/>
    <w:rsid w:val="000C423B"/>
    <w:rsid w:val="000C6FE3"/>
    <w:rsid w:val="000D2AD7"/>
    <w:rsid w:val="000D2E96"/>
    <w:rsid w:val="000D5631"/>
    <w:rsid w:val="000D616C"/>
    <w:rsid w:val="000D7BCE"/>
    <w:rsid w:val="000D7F0F"/>
    <w:rsid w:val="000E1409"/>
    <w:rsid w:val="000E155A"/>
    <w:rsid w:val="000E6FD4"/>
    <w:rsid w:val="000E7557"/>
    <w:rsid w:val="000E78A6"/>
    <w:rsid w:val="000E7CE8"/>
    <w:rsid w:val="0010263F"/>
    <w:rsid w:val="001028E0"/>
    <w:rsid w:val="00104415"/>
    <w:rsid w:val="00106D92"/>
    <w:rsid w:val="001110AB"/>
    <w:rsid w:val="00126066"/>
    <w:rsid w:val="00130742"/>
    <w:rsid w:val="0013116C"/>
    <w:rsid w:val="00135E46"/>
    <w:rsid w:val="0013692C"/>
    <w:rsid w:val="001455D0"/>
    <w:rsid w:val="00156297"/>
    <w:rsid w:val="0015743F"/>
    <w:rsid w:val="00157CA7"/>
    <w:rsid w:val="00160C98"/>
    <w:rsid w:val="00163FCC"/>
    <w:rsid w:val="001640E5"/>
    <w:rsid w:val="0016501D"/>
    <w:rsid w:val="00166D07"/>
    <w:rsid w:val="001705B0"/>
    <w:rsid w:val="001800D8"/>
    <w:rsid w:val="00180AAF"/>
    <w:rsid w:val="00181127"/>
    <w:rsid w:val="0019030F"/>
    <w:rsid w:val="00190FD3"/>
    <w:rsid w:val="00192730"/>
    <w:rsid w:val="001929F1"/>
    <w:rsid w:val="0019508F"/>
    <w:rsid w:val="001A1699"/>
    <w:rsid w:val="001A6C0C"/>
    <w:rsid w:val="001B066A"/>
    <w:rsid w:val="001B1E1E"/>
    <w:rsid w:val="001B324D"/>
    <w:rsid w:val="001B3D18"/>
    <w:rsid w:val="001C07D7"/>
    <w:rsid w:val="001C36E0"/>
    <w:rsid w:val="001C5643"/>
    <w:rsid w:val="001C6883"/>
    <w:rsid w:val="001C721D"/>
    <w:rsid w:val="001D1A90"/>
    <w:rsid w:val="001F7D27"/>
    <w:rsid w:val="0021128B"/>
    <w:rsid w:val="00215E96"/>
    <w:rsid w:val="00216121"/>
    <w:rsid w:val="0021638E"/>
    <w:rsid w:val="00221015"/>
    <w:rsid w:val="002211D5"/>
    <w:rsid w:val="002238D7"/>
    <w:rsid w:val="002264A0"/>
    <w:rsid w:val="00231355"/>
    <w:rsid w:val="00231BFD"/>
    <w:rsid w:val="00233772"/>
    <w:rsid w:val="00240AA3"/>
    <w:rsid w:val="002417F4"/>
    <w:rsid w:val="00242246"/>
    <w:rsid w:val="00246D8B"/>
    <w:rsid w:val="00252226"/>
    <w:rsid w:val="002542CE"/>
    <w:rsid w:val="00255206"/>
    <w:rsid w:val="002557BE"/>
    <w:rsid w:val="0025592C"/>
    <w:rsid w:val="00255E16"/>
    <w:rsid w:val="0026193C"/>
    <w:rsid w:val="002719A2"/>
    <w:rsid w:val="00277CB8"/>
    <w:rsid w:val="00280086"/>
    <w:rsid w:val="00280104"/>
    <w:rsid w:val="002807F9"/>
    <w:rsid w:val="00281E96"/>
    <w:rsid w:val="002839CD"/>
    <w:rsid w:val="00285732"/>
    <w:rsid w:val="002958ED"/>
    <w:rsid w:val="002A21DE"/>
    <w:rsid w:val="002A37A6"/>
    <w:rsid w:val="002A5B37"/>
    <w:rsid w:val="002C2AC6"/>
    <w:rsid w:val="002C5BC1"/>
    <w:rsid w:val="002D5E1E"/>
    <w:rsid w:val="002D6AE6"/>
    <w:rsid w:val="002E11FB"/>
    <w:rsid w:val="002E2E3B"/>
    <w:rsid w:val="002E79AE"/>
    <w:rsid w:val="002F2ABF"/>
    <w:rsid w:val="002F64C0"/>
    <w:rsid w:val="00303EDE"/>
    <w:rsid w:val="0030719F"/>
    <w:rsid w:val="00307727"/>
    <w:rsid w:val="0031553D"/>
    <w:rsid w:val="00315D8E"/>
    <w:rsid w:val="003217B5"/>
    <w:rsid w:val="0032288B"/>
    <w:rsid w:val="00322956"/>
    <w:rsid w:val="00323C88"/>
    <w:rsid w:val="0033416F"/>
    <w:rsid w:val="00334847"/>
    <w:rsid w:val="00336D03"/>
    <w:rsid w:val="0034428F"/>
    <w:rsid w:val="0034501B"/>
    <w:rsid w:val="0034799B"/>
    <w:rsid w:val="003568FA"/>
    <w:rsid w:val="0036334D"/>
    <w:rsid w:val="0037113D"/>
    <w:rsid w:val="00371FBE"/>
    <w:rsid w:val="00372D2B"/>
    <w:rsid w:val="00373D78"/>
    <w:rsid w:val="0037528C"/>
    <w:rsid w:val="0037599D"/>
    <w:rsid w:val="003777B1"/>
    <w:rsid w:val="00381F46"/>
    <w:rsid w:val="003902E7"/>
    <w:rsid w:val="00391DBE"/>
    <w:rsid w:val="00392442"/>
    <w:rsid w:val="00393175"/>
    <w:rsid w:val="003932D4"/>
    <w:rsid w:val="003A0333"/>
    <w:rsid w:val="003A0C75"/>
    <w:rsid w:val="003A35D9"/>
    <w:rsid w:val="003A42C7"/>
    <w:rsid w:val="003B023A"/>
    <w:rsid w:val="003B07F1"/>
    <w:rsid w:val="003B0D1A"/>
    <w:rsid w:val="003B2456"/>
    <w:rsid w:val="003B5752"/>
    <w:rsid w:val="003B5BD8"/>
    <w:rsid w:val="003B6AF2"/>
    <w:rsid w:val="003C2CCB"/>
    <w:rsid w:val="003C4180"/>
    <w:rsid w:val="003C5449"/>
    <w:rsid w:val="003C7981"/>
    <w:rsid w:val="003D57CA"/>
    <w:rsid w:val="003E3DE3"/>
    <w:rsid w:val="003E51A5"/>
    <w:rsid w:val="003E6B80"/>
    <w:rsid w:val="003E716D"/>
    <w:rsid w:val="003E7264"/>
    <w:rsid w:val="003F1C2D"/>
    <w:rsid w:val="003F2764"/>
    <w:rsid w:val="003F44A2"/>
    <w:rsid w:val="003F6AA0"/>
    <w:rsid w:val="00400833"/>
    <w:rsid w:val="00416655"/>
    <w:rsid w:val="004226B7"/>
    <w:rsid w:val="00423E08"/>
    <w:rsid w:val="004253F4"/>
    <w:rsid w:val="0042624D"/>
    <w:rsid w:val="00430BDF"/>
    <w:rsid w:val="0043242F"/>
    <w:rsid w:val="00432C91"/>
    <w:rsid w:val="00433C89"/>
    <w:rsid w:val="00433DB8"/>
    <w:rsid w:val="004362C4"/>
    <w:rsid w:val="00436820"/>
    <w:rsid w:val="00437555"/>
    <w:rsid w:val="004379D1"/>
    <w:rsid w:val="0044714B"/>
    <w:rsid w:val="0044790E"/>
    <w:rsid w:val="00450193"/>
    <w:rsid w:val="00452E85"/>
    <w:rsid w:val="00453D39"/>
    <w:rsid w:val="00455536"/>
    <w:rsid w:val="00457F25"/>
    <w:rsid w:val="00460417"/>
    <w:rsid w:val="00461281"/>
    <w:rsid w:val="004721D7"/>
    <w:rsid w:val="00473103"/>
    <w:rsid w:val="00474350"/>
    <w:rsid w:val="004764C8"/>
    <w:rsid w:val="00476AC6"/>
    <w:rsid w:val="00477854"/>
    <w:rsid w:val="00477F34"/>
    <w:rsid w:val="0048099B"/>
    <w:rsid w:val="00484261"/>
    <w:rsid w:val="00484327"/>
    <w:rsid w:val="00490CC8"/>
    <w:rsid w:val="00495E4A"/>
    <w:rsid w:val="00496D59"/>
    <w:rsid w:val="00496FF2"/>
    <w:rsid w:val="004972A3"/>
    <w:rsid w:val="004A1C2F"/>
    <w:rsid w:val="004A5D21"/>
    <w:rsid w:val="004C0541"/>
    <w:rsid w:val="004C2C8E"/>
    <w:rsid w:val="004C46C7"/>
    <w:rsid w:val="004C52F6"/>
    <w:rsid w:val="004C62E6"/>
    <w:rsid w:val="004C63BB"/>
    <w:rsid w:val="004D1504"/>
    <w:rsid w:val="004D2520"/>
    <w:rsid w:val="004D2A82"/>
    <w:rsid w:val="004D6B75"/>
    <w:rsid w:val="004E010F"/>
    <w:rsid w:val="004E2F3F"/>
    <w:rsid w:val="004E424B"/>
    <w:rsid w:val="004E5107"/>
    <w:rsid w:val="004E6910"/>
    <w:rsid w:val="004E708C"/>
    <w:rsid w:val="004F082C"/>
    <w:rsid w:val="004F1A60"/>
    <w:rsid w:val="004F4AEF"/>
    <w:rsid w:val="0050030F"/>
    <w:rsid w:val="005027C6"/>
    <w:rsid w:val="005032A6"/>
    <w:rsid w:val="0051249A"/>
    <w:rsid w:val="005162DB"/>
    <w:rsid w:val="005209AB"/>
    <w:rsid w:val="0052172E"/>
    <w:rsid w:val="00524C12"/>
    <w:rsid w:val="00526BF8"/>
    <w:rsid w:val="005328F9"/>
    <w:rsid w:val="00537589"/>
    <w:rsid w:val="005409F5"/>
    <w:rsid w:val="00540C00"/>
    <w:rsid w:val="00544F51"/>
    <w:rsid w:val="00546006"/>
    <w:rsid w:val="00546706"/>
    <w:rsid w:val="00552919"/>
    <w:rsid w:val="005533A4"/>
    <w:rsid w:val="005539EF"/>
    <w:rsid w:val="00560363"/>
    <w:rsid w:val="00561774"/>
    <w:rsid w:val="0056397B"/>
    <w:rsid w:val="005708C5"/>
    <w:rsid w:val="00571B5D"/>
    <w:rsid w:val="00572815"/>
    <w:rsid w:val="00576E2E"/>
    <w:rsid w:val="00581CAA"/>
    <w:rsid w:val="00582A40"/>
    <w:rsid w:val="00583E18"/>
    <w:rsid w:val="005849CD"/>
    <w:rsid w:val="005901F8"/>
    <w:rsid w:val="00591C0F"/>
    <w:rsid w:val="00592218"/>
    <w:rsid w:val="00592B9A"/>
    <w:rsid w:val="005953C7"/>
    <w:rsid w:val="005953E7"/>
    <w:rsid w:val="005955E6"/>
    <w:rsid w:val="005A63CB"/>
    <w:rsid w:val="005A76C6"/>
    <w:rsid w:val="005B1C1B"/>
    <w:rsid w:val="005C417F"/>
    <w:rsid w:val="005C43F4"/>
    <w:rsid w:val="005C4551"/>
    <w:rsid w:val="005C4BD3"/>
    <w:rsid w:val="005D640B"/>
    <w:rsid w:val="005D7420"/>
    <w:rsid w:val="005D7A0D"/>
    <w:rsid w:val="005E0AE4"/>
    <w:rsid w:val="005E7287"/>
    <w:rsid w:val="005F2FE5"/>
    <w:rsid w:val="006005E3"/>
    <w:rsid w:val="00602923"/>
    <w:rsid w:val="00602E17"/>
    <w:rsid w:val="006046D6"/>
    <w:rsid w:val="006062AF"/>
    <w:rsid w:val="00606A50"/>
    <w:rsid w:val="006076D9"/>
    <w:rsid w:val="00610A7D"/>
    <w:rsid w:val="0061385A"/>
    <w:rsid w:val="006174B6"/>
    <w:rsid w:val="00617C31"/>
    <w:rsid w:val="00623099"/>
    <w:rsid w:val="00627C28"/>
    <w:rsid w:val="00627C69"/>
    <w:rsid w:val="00630806"/>
    <w:rsid w:val="00640B55"/>
    <w:rsid w:val="00641911"/>
    <w:rsid w:val="006420F3"/>
    <w:rsid w:val="00642888"/>
    <w:rsid w:val="006529DB"/>
    <w:rsid w:val="00655F5D"/>
    <w:rsid w:val="0066276F"/>
    <w:rsid w:val="00662F5D"/>
    <w:rsid w:val="00665172"/>
    <w:rsid w:val="0066717C"/>
    <w:rsid w:val="00671D26"/>
    <w:rsid w:val="00674BDE"/>
    <w:rsid w:val="00675D0A"/>
    <w:rsid w:val="0068004E"/>
    <w:rsid w:val="0068017D"/>
    <w:rsid w:val="00682672"/>
    <w:rsid w:val="00683585"/>
    <w:rsid w:val="00685154"/>
    <w:rsid w:val="00687C0B"/>
    <w:rsid w:val="006932C2"/>
    <w:rsid w:val="006941CB"/>
    <w:rsid w:val="00697F6C"/>
    <w:rsid w:val="006A0FBA"/>
    <w:rsid w:val="006A7CAE"/>
    <w:rsid w:val="006B6BEA"/>
    <w:rsid w:val="006C26A3"/>
    <w:rsid w:val="006C51A0"/>
    <w:rsid w:val="006C5507"/>
    <w:rsid w:val="006C5699"/>
    <w:rsid w:val="006C5745"/>
    <w:rsid w:val="006C769D"/>
    <w:rsid w:val="006C7B81"/>
    <w:rsid w:val="006D18B6"/>
    <w:rsid w:val="006D46EC"/>
    <w:rsid w:val="006D7D6C"/>
    <w:rsid w:val="006E408F"/>
    <w:rsid w:val="006E4837"/>
    <w:rsid w:val="006E666D"/>
    <w:rsid w:val="006E6CD1"/>
    <w:rsid w:val="006F099D"/>
    <w:rsid w:val="006F0F38"/>
    <w:rsid w:val="006F63B3"/>
    <w:rsid w:val="00700807"/>
    <w:rsid w:val="00701F3C"/>
    <w:rsid w:val="00706867"/>
    <w:rsid w:val="00707484"/>
    <w:rsid w:val="0071381B"/>
    <w:rsid w:val="007164E3"/>
    <w:rsid w:val="00726D60"/>
    <w:rsid w:val="00727467"/>
    <w:rsid w:val="0072750B"/>
    <w:rsid w:val="007319C3"/>
    <w:rsid w:val="00734337"/>
    <w:rsid w:val="007348C0"/>
    <w:rsid w:val="007466C5"/>
    <w:rsid w:val="007476AF"/>
    <w:rsid w:val="0075185E"/>
    <w:rsid w:val="0075582E"/>
    <w:rsid w:val="00760B9D"/>
    <w:rsid w:val="00761A05"/>
    <w:rsid w:val="00761B43"/>
    <w:rsid w:val="00764BF3"/>
    <w:rsid w:val="00765420"/>
    <w:rsid w:val="007706BC"/>
    <w:rsid w:val="00771ADF"/>
    <w:rsid w:val="00774071"/>
    <w:rsid w:val="00776C74"/>
    <w:rsid w:val="00776FEB"/>
    <w:rsid w:val="0077787F"/>
    <w:rsid w:val="00777D98"/>
    <w:rsid w:val="00786783"/>
    <w:rsid w:val="007867A3"/>
    <w:rsid w:val="00794E8B"/>
    <w:rsid w:val="007A0301"/>
    <w:rsid w:val="007B1EBF"/>
    <w:rsid w:val="007B79E3"/>
    <w:rsid w:val="007C22DE"/>
    <w:rsid w:val="007C5380"/>
    <w:rsid w:val="007C5417"/>
    <w:rsid w:val="007E0617"/>
    <w:rsid w:val="007E2777"/>
    <w:rsid w:val="007F4DB2"/>
    <w:rsid w:val="007F6CC6"/>
    <w:rsid w:val="00802D2C"/>
    <w:rsid w:val="008032EC"/>
    <w:rsid w:val="00807240"/>
    <w:rsid w:val="00813074"/>
    <w:rsid w:val="008157BF"/>
    <w:rsid w:val="00816C76"/>
    <w:rsid w:val="00820C0D"/>
    <w:rsid w:val="00823024"/>
    <w:rsid w:val="008236F3"/>
    <w:rsid w:val="00824196"/>
    <w:rsid w:val="00847BE0"/>
    <w:rsid w:val="00853711"/>
    <w:rsid w:val="008538FA"/>
    <w:rsid w:val="00853B0C"/>
    <w:rsid w:val="00860AF5"/>
    <w:rsid w:val="00861660"/>
    <w:rsid w:val="008713AC"/>
    <w:rsid w:val="008749D9"/>
    <w:rsid w:val="008771CB"/>
    <w:rsid w:val="0088076B"/>
    <w:rsid w:val="008864C8"/>
    <w:rsid w:val="00890469"/>
    <w:rsid w:val="00890E55"/>
    <w:rsid w:val="00892A3F"/>
    <w:rsid w:val="00894BB3"/>
    <w:rsid w:val="00895594"/>
    <w:rsid w:val="00895B36"/>
    <w:rsid w:val="0089760C"/>
    <w:rsid w:val="008A0660"/>
    <w:rsid w:val="008A3001"/>
    <w:rsid w:val="008A3AB9"/>
    <w:rsid w:val="008A6DF4"/>
    <w:rsid w:val="008A75B8"/>
    <w:rsid w:val="008B00EF"/>
    <w:rsid w:val="008B09C1"/>
    <w:rsid w:val="008B4D7F"/>
    <w:rsid w:val="008B66EF"/>
    <w:rsid w:val="008C367E"/>
    <w:rsid w:val="008C3997"/>
    <w:rsid w:val="008C4F0E"/>
    <w:rsid w:val="008C4FCF"/>
    <w:rsid w:val="008C6375"/>
    <w:rsid w:val="008D3109"/>
    <w:rsid w:val="008D4218"/>
    <w:rsid w:val="008D4395"/>
    <w:rsid w:val="008D5910"/>
    <w:rsid w:val="008D6821"/>
    <w:rsid w:val="008D735A"/>
    <w:rsid w:val="008D7EF4"/>
    <w:rsid w:val="008E5F20"/>
    <w:rsid w:val="008E66BC"/>
    <w:rsid w:val="008F43E6"/>
    <w:rsid w:val="008F471B"/>
    <w:rsid w:val="008F5C88"/>
    <w:rsid w:val="008F7415"/>
    <w:rsid w:val="009040C9"/>
    <w:rsid w:val="0090651D"/>
    <w:rsid w:val="00911115"/>
    <w:rsid w:val="009222D0"/>
    <w:rsid w:val="00922B25"/>
    <w:rsid w:val="00923F47"/>
    <w:rsid w:val="009244A0"/>
    <w:rsid w:val="0092480B"/>
    <w:rsid w:val="00931F82"/>
    <w:rsid w:val="009321F0"/>
    <w:rsid w:val="00932DA2"/>
    <w:rsid w:val="00934C28"/>
    <w:rsid w:val="009441FF"/>
    <w:rsid w:val="00946255"/>
    <w:rsid w:val="00946C85"/>
    <w:rsid w:val="00950598"/>
    <w:rsid w:val="0095124A"/>
    <w:rsid w:val="00951C5B"/>
    <w:rsid w:val="00953AAF"/>
    <w:rsid w:val="009602C7"/>
    <w:rsid w:val="00960835"/>
    <w:rsid w:val="00970B11"/>
    <w:rsid w:val="009710CD"/>
    <w:rsid w:val="00971B80"/>
    <w:rsid w:val="009821D4"/>
    <w:rsid w:val="00983C8A"/>
    <w:rsid w:val="009855FC"/>
    <w:rsid w:val="00987F20"/>
    <w:rsid w:val="00990480"/>
    <w:rsid w:val="00991F33"/>
    <w:rsid w:val="00993942"/>
    <w:rsid w:val="0099564A"/>
    <w:rsid w:val="009A0EA7"/>
    <w:rsid w:val="009A22E6"/>
    <w:rsid w:val="009A31A5"/>
    <w:rsid w:val="009A3488"/>
    <w:rsid w:val="009A51F1"/>
    <w:rsid w:val="009B0E33"/>
    <w:rsid w:val="009B2750"/>
    <w:rsid w:val="009B48DC"/>
    <w:rsid w:val="009B6A7C"/>
    <w:rsid w:val="009B7C67"/>
    <w:rsid w:val="009C03B0"/>
    <w:rsid w:val="009C1517"/>
    <w:rsid w:val="009C2EC1"/>
    <w:rsid w:val="009C44BF"/>
    <w:rsid w:val="009C54D7"/>
    <w:rsid w:val="009C68AB"/>
    <w:rsid w:val="009D11AB"/>
    <w:rsid w:val="009D5BF5"/>
    <w:rsid w:val="009D699A"/>
    <w:rsid w:val="009D6CF0"/>
    <w:rsid w:val="009D700A"/>
    <w:rsid w:val="009D7F3E"/>
    <w:rsid w:val="009E09E7"/>
    <w:rsid w:val="009E456E"/>
    <w:rsid w:val="009F3229"/>
    <w:rsid w:val="009F4AC0"/>
    <w:rsid w:val="00A00D25"/>
    <w:rsid w:val="00A022C2"/>
    <w:rsid w:val="00A04C52"/>
    <w:rsid w:val="00A177C6"/>
    <w:rsid w:val="00A22A4A"/>
    <w:rsid w:val="00A245FE"/>
    <w:rsid w:val="00A2661C"/>
    <w:rsid w:val="00A30BDA"/>
    <w:rsid w:val="00A45258"/>
    <w:rsid w:val="00A50015"/>
    <w:rsid w:val="00A500EB"/>
    <w:rsid w:val="00A52542"/>
    <w:rsid w:val="00A52D58"/>
    <w:rsid w:val="00A53160"/>
    <w:rsid w:val="00A55522"/>
    <w:rsid w:val="00A558AB"/>
    <w:rsid w:val="00A56225"/>
    <w:rsid w:val="00A623D8"/>
    <w:rsid w:val="00A624E7"/>
    <w:rsid w:val="00A642D0"/>
    <w:rsid w:val="00A6578B"/>
    <w:rsid w:val="00A663CB"/>
    <w:rsid w:val="00A706BD"/>
    <w:rsid w:val="00A76F38"/>
    <w:rsid w:val="00A83AE6"/>
    <w:rsid w:val="00A943F6"/>
    <w:rsid w:val="00A9663D"/>
    <w:rsid w:val="00A97DA7"/>
    <w:rsid w:val="00AA07C7"/>
    <w:rsid w:val="00AA0FF0"/>
    <w:rsid w:val="00AA44FB"/>
    <w:rsid w:val="00AA4FC9"/>
    <w:rsid w:val="00AB1ECA"/>
    <w:rsid w:val="00AB1F64"/>
    <w:rsid w:val="00AB24BB"/>
    <w:rsid w:val="00AB2704"/>
    <w:rsid w:val="00AB3E8F"/>
    <w:rsid w:val="00AB532F"/>
    <w:rsid w:val="00AB7D9B"/>
    <w:rsid w:val="00AC5E0D"/>
    <w:rsid w:val="00AD46DA"/>
    <w:rsid w:val="00AD616E"/>
    <w:rsid w:val="00AD7061"/>
    <w:rsid w:val="00AE0499"/>
    <w:rsid w:val="00AE1782"/>
    <w:rsid w:val="00AE325E"/>
    <w:rsid w:val="00AE3A0C"/>
    <w:rsid w:val="00AE4B2D"/>
    <w:rsid w:val="00AE6D2E"/>
    <w:rsid w:val="00AE79FF"/>
    <w:rsid w:val="00AF050F"/>
    <w:rsid w:val="00AF5F65"/>
    <w:rsid w:val="00AF68EC"/>
    <w:rsid w:val="00B001FF"/>
    <w:rsid w:val="00B00A78"/>
    <w:rsid w:val="00B00F8C"/>
    <w:rsid w:val="00B01710"/>
    <w:rsid w:val="00B01BF3"/>
    <w:rsid w:val="00B01C4A"/>
    <w:rsid w:val="00B05CC4"/>
    <w:rsid w:val="00B14FCC"/>
    <w:rsid w:val="00B16159"/>
    <w:rsid w:val="00B170B5"/>
    <w:rsid w:val="00B22B94"/>
    <w:rsid w:val="00B24D55"/>
    <w:rsid w:val="00B26E79"/>
    <w:rsid w:val="00B30027"/>
    <w:rsid w:val="00B410F6"/>
    <w:rsid w:val="00B42640"/>
    <w:rsid w:val="00B43480"/>
    <w:rsid w:val="00B43C03"/>
    <w:rsid w:val="00B46762"/>
    <w:rsid w:val="00B579A4"/>
    <w:rsid w:val="00B67394"/>
    <w:rsid w:val="00B74862"/>
    <w:rsid w:val="00B826EB"/>
    <w:rsid w:val="00B831CA"/>
    <w:rsid w:val="00B942E0"/>
    <w:rsid w:val="00B95133"/>
    <w:rsid w:val="00B970D3"/>
    <w:rsid w:val="00BA04F5"/>
    <w:rsid w:val="00BA1095"/>
    <w:rsid w:val="00BA1C6D"/>
    <w:rsid w:val="00BA2C8D"/>
    <w:rsid w:val="00BA4297"/>
    <w:rsid w:val="00BA4F28"/>
    <w:rsid w:val="00BB194E"/>
    <w:rsid w:val="00BB709C"/>
    <w:rsid w:val="00BC0420"/>
    <w:rsid w:val="00BC28BF"/>
    <w:rsid w:val="00BC4BCB"/>
    <w:rsid w:val="00BC5158"/>
    <w:rsid w:val="00BD0DE1"/>
    <w:rsid w:val="00BD6369"/>
    <w:rsid w:val="00BD6FB0"/>
    <w:rsid w:val="00BE1493"/>
    <w:rsid w:val="00BE1D38"/>
    <w:rsid w:val="00BE2677"/>
    <w:rsid w:val="00BE2F50"/>
    <w:rsid w:val="00BE7060"/>
    <w:rsid w:val="00BE7E1C"/>
    <w:rsid w:val="00BF017F"/>
    <w:rsid w:val="00BF123B"/>
    <w:rsid w:val="00BF2124"/>
    <w:rsid w:val="00BF25BE"/>
    <w:rsid w:val="00BF2667"/>
    <w:rsid w:val="00BF2F23"/>
    <w:rsid w:val="00BF4BD9"/>
    <w:rsid w:val="00BF7138"/>
    <w:rsid w:val="00C00815"/>
    <w:rsid w:val="00C00F97"/>
    <w:rsid w:val="00C01290"/>
    <w:rsid w:val="00C0138F"/>
    <w:rsid w:val="00C2309E"/>
    <w:rsid w:val="00C2570A"/>
    <w:rsid w:val="00C25AD2"/>
    <w:rsid w:val="00C25C02"/>
    <w:rsid w:val="00C26687"/>
    <w:rsid w:val="00C26E29"/>
    <w:rsid w:val="00C277F4"/>
    <w:rsid w:val="00C3037E"/>
    <w:rsid w:val="00C3104E"/>
    <w:rsid w:val="00C31D6C"/>
    <w:rsid w:val="00C373A3"/>
    <w:rsid w:val="00C40189"/>
    <w:rsid w:val="00C408E2"/>
    <w:rsid w:val="00C47B40"/>
    <w:rsid w:val="00C47C9D"/>
    <w:rsid w:val="00C54956"/>
    <w:rsid w:val="00C620C3"/>
    <w:rsid w:val="00C6277F"/>
    <w:rsid w:val="00C721F0"/>
    <w:rsid w:val="00C94330"/>
    <w:rsid w:val="00C9502F"/>
    <w:rsid w:val="00CA0499"/>
    <w:rsid w:val="00CA0BBE"/>
    <w:rsid w:val="00CA1885"/>
    <w:rsid w:val="00CB28D0"/>
    <w:rsid w:val="00CB2F2A"/>
    <w:rsid w:val="00CC17A0"/>
    <w:rsid w:val="00CC3A5A"/>
    <w:rsid w:val="00CC3A5B"/>
    <w:rsid w:val="00CC3DDA"/>
    <w:rsid w:val="00CC3F9A"/>
    <w:rsid w:val="00CC497B"/>
    <w:rsid w:val="00CD66FC"/>
    <w:rsid w:val="00CF0142"/>
    <w:rsid w:val="00CF1440"/>
    <w:rsid w:val="00CF1632"/>
    <w:rsid w:val="00D02117"/>
    <w:rsid w:val="00D07791"/>
    <w:rsid w:val="00D145B7"/>
    <w:rsid w:val="00D16127"/>
    <w:rsid w:val="00D17A01"/>
    <w:rsid w:val="00D17D37"/>
    <w:rsid w:val="00D223AA"/>
    <w:rsid w:val="00D26BA6"/>
    <w:rsid w:val="00D30A84"/>
    <w:rsid w:val="00D31AC9"/>
    <w:rsid w:val="00D32505"/>
    <w:rsid w:val="00D3365E"/>
    <w:rsid w:val="00D37AC5"/>
    <w:rsid w:val="00D57C42"/>
    <w:rsid w:val="00D61194"/>
    <w:rsid w:val="00D611E9"/>
    <w:rsid w:val="00D64C20"/>
    <w:rsid w:val="00D669F3"/>
    <w:rsid w:val="00D76D2D"/>
    <w:rsid w:val="00D777AD"/>
    <w:rsid w:val="00D77EB0"/>
    <w:rsid w:val="00D801DA"/>
    <w:rsid w:val="00D81263"/>
    <w:rsid w:val="00D8613E"/>
    <w:rsid w:val="00D87458"/>
    <w:rsid w:val="00D87939"/>
    <w:rsid w:val="00D90988"/>
    <w:rsid w:val="00D9105D"/>
    <w:rsid w:val="00D92C31"/>
    <w:rsid w:val="00D93F80"/>
    <w:rsid w:val="00D9690E"/>
    <w:rsid w:val="00D96B2C"/>
    <w:rsid w:val="00D9730A"/>
    <w:rsid w:val="00DA3D3E"/>
    <w:rsid w:val="00DA3DC0"/>
    <w:rsid w:val="00DA4954"/>
    <w:rsid w:val="00DB3FFF"/>
    <w:rsid w:val="00DC2CC9"/>
    <w:rsid w:val="00DC5D32"/>
    <w:rsid w:val="00DC65D8"/>
    <w:rsid w:val="00DC688F"/>
    <w:rsid w:val="00DD131C"/>
    <w:rsid w:val="00DD34AF"/>
    <w:rsid w:val="00DD4FD1"/>
    <w:rsid w:val="00DD52AA"/>
    <w:rsid w:val="00DD7C0D"/>
    <w:rsid w:val="00DE0F5F"/>
    <w:rsid w:val="00DE23F1"/>
    <w:rsid w:val="00DE3226"/>
    <w:rsid w:val="00DE3938"/>
    <w:rsid w:val="00DE478C"/>
    <w:rsid w:val="00DE6CB0"/>
    <w:rsid w:val="00DF4E3D"/>
    <w:rsid w:val="00DF4F21"/>
    <w:rsid w:val="00DF58A1"/>
    <w:rsid w:val="00E03C93"/>
    <w:rsid w:val="00E03DF2"/>
    <w:rsid w:val="00E043EC"/>
    <w:rsid w:val="00E0734C"/>
    <w:rsid w:val="00E078D2"/>
    <w:rsid w:val="00E10065"/>
    <w:rsid w:val="00E17951"/>
    <w:rsid w:val="00E24ECB"/>
    <w:rsid w:val="00E31DA4"/>
    <w:rsid w:val="00E3330C"/>
    <w:rsid w:val="00E33C10"/>
    <w:rsid w:val="00E37539"/>
    <w:rsid w:val="00E424FA"/>
    <w:rsid w:val="00E4264D"/>
    <w:rsid w:val="00E47063"/>
    <w:rsid w:val="00E517EE"/>
    <w:rsid w:val="00E520C7"/>
    <w:rsid w:val="00E53B80"/>
    <w:rsid w:val="00E57A40"/>
    <w:rsid w:val="00E64991"/>
    <w:rsid w:val="00E653DA"/>
    <w:rsid w:val="00E65E02"/>
    <w:rsid w:val="00E7455C"/>
    <w:rsid w:val="00E7754A"/>
    <w:rsid w:val="00E8568D"/>
    <w:rsid w:val="00E87E92"/>
    <w:rsid w:val="00E90AFC"/>
    <w:rsid w:val="00E91FC4"/>
    <w:rsid w:val="00E93896"/>
    <w:rsid w:val="00E94C91"/>
    <w:rsid w:val="00E9550C"/>
    <w:rsid w:val="00E960E6"/>
    <w:rsid w:val="00EA0D0D"/>
    <w:rsid w:val="00EA56BD"/>
    <w:rsid w:val="00EB36FE"/>
    <w:rsid w:val="00EB6C01"/>
    <w:rsid w:val="00EC0A34"/>
    <w:rsid w:val="00EC4002"/>
    <w:rsid w:val="00EC4948"/>
    <w:rsid w:val="00EC626C"/>
    <w:rsid w:val="00EC6FB5"/>
    <w:rsid w:val="00EC7A1B"/>
    <w:rsid w:val="00ED497E"/>
    <w:rsid w:val="00EE064B"/>
    <w:rsid w:val="00EF7B27"/>
    <w:rsid w:val="00F010AD"/>
    <w:rsid w:val="00F03C5C"/>
    <w:rsid w:val="00F03F05"/>
    <w:rsid w:val="00F06AB6"/>
    <w:rsid w:val="00F10091"/>
    <w:rsid w:val="00F11677"/>
    <w:rsid w:val="00F14157"/>
    <w:rsid w:val="00F21638"/>
    <w:rsid w:val="00F3160E"/>
    <w:rsid w:val="00F467A4"/>
    <w:rsid w:val="00F51D3F"/>
    <w:rsid w:val="00F52DAD"/>
    <w:rsid w:val="00F5330A"/>
    <w:rsid w:val="00F53DDE"/>
    <w:rsid w:val="00F56B73"/>
    <w:rsid w:val="00F60B17"/>
    <w:rsid w:val="00F61B8A"/>
    <w:rsid w:val="00F62176"/>
    <w:rsid w:val="00F669DE"/>
    <w:rsid w:val="00F72D30"/>
    <w:rsid w:val="00F72EF6"/>
    <w:rsid w:val="00F815F9"/>
    <w:rsid w:val="00F866CA"/>
    <w:rsid w:val="00F905F9"/>
    <w:rsid w:val="00F918C0"/>
    <w:rsid w:val="00FA37B1"/>
    <w:rsid w:val="00FB42C6"/>
    <w:rsid w:val="00FB623F"/>
    <w:rsid w:val="00FB63A7"/>
    <w:rsid w:val="00FC04C2"/>
    <w:rsid w:val="00FC1838"/>
    <w:rsid w:val="00FC4DB2"/>
    <w:rsid w:val="00FD35C6"/>
    <w:rsid w:val="00FD50E2"/>
    <w:rsid w:val="00FD68E3"/>
    <w:rsid w:val="00FE1B81"/>
    <w:rsid w:val="00FF360C"/>
    <w:rsid w:val="00FF3E86"/>
    <w:rsid w:val="00FF492E"/>
    <w:rsid w:val="00FF53C7"/>
    <w:rsid w:val="00FF552B"/>
    <w:rsid w:val="0141477B"/>
    <w:rsid w:val="01D3CE27"/>
    <w:rsid w:val="0288DC03"/>
    <w:rsid w:val="03AA0999"/>
    <w:rsid w:val="079F5508"/>
    <w:rsid w:val="081EF805"/>
    <w:rsid w:val="088BCC9A"/>
    <w:rsid w:val="08E4B3AA"/>
    <w:rsid w:val="09427472"/>
    <w:rsid w:val="0D50EBDF"/>
    <w:rsid w:val="0E44AED2"/>
    <w:rsid w:val="0E6C0A57"/>
    <w:rsid w:val="0FF3379D"/>
    <w:rsid w:val="11E7A229"/>
    <w:rsid w:val="14183C88"/>
    <w:rsid w:val="1456CACB"/>
    <w:rsid w:val="1516AA24"/>
    <w:rsid w:val="1522AA1B"/>
    <w:rsid w:val="15B9C0AA"/>
    <w:rsid w:val="165579A1"/>
    <w:rsid w:val="16FFBBAB"/>
    <w:rsid w:val="178107CA"/>
    <w:rsid w:val="197511DE"/>
    <w:rsid w:val="199D3041"/>
    <w:rsid w:val="1A60DDBD"/>
    <w:rsid w:val="1B61729E"/>
    <w:rsid w:val="1C7B3A3C"/>
    <w:rsid w:val="1D632C79"/>
    <w:rsid w:val="1DBF6F5B"/>
    <w:rsid w:val="1E624EA9"/>
    <w:rsid w:val="1EB7B8F7"/>
    <w:rsid w:val="1FE9C026"/>
    <w:rsid w:val="208A27F4"/>
    <w:rsid w:val="20ECA88A"/>
    <w:rsid w:val="21B37EF6"/>
    <w:rsid w:val="2233FD42"/>
    <w:rsid w:val="22657E2C"/>
    <w:rsid w:val="2288869B"/>
    <w:rsid w:val="23946B71"/>
    <w:rsid w:val="23CB757B"/>
    <w:rsid w:val="24F1633D"/>
    <w:rsid w:val="263DBD3B"/>
    <w:rsid w:val="26E3CC36"/>
    <w:rsid w:val="29A572C9"/>
    <w:rsid w:val="2A17E1DD"/>
    <w:rsid w:val="2CBAF1F6"/>
    <w:rsid w:val="2D03B2FA"/>
    <w:rsid w:val="2D4F829F"/>
    <w:rsid w:val="2D89FD1C"/>
    <w:rsid w:val="2E9F6B63"/>
    <w:rsid w:val="2EA8FFEE"/>
    <w:rsid w:val="3000A5C6"/>
    <w:rsid w:val="300571B4"/>
    <w:rsid w:val="304032B9"/>
    <w:rsid w:val="30AB86E4"/>
    <w:rsid w:val="31AAFCAF"/>
    <w:rsid w:val="322C9628"/>
    <w:rsid w:val="3295CFC3"/>
    <w:rsid w:val="32C3AC1D"/>
    <w:rsid w:val="361B8E3F"/>
    <w:rsid w:val="365BBC52"/>
    <w:rsid w:val="366ACD74"/>
    <w:rsid w:val="3741E6B5"/>
    <w:rsid w:val="37822093"/>
    <w:rsid w:val="38E6A635"/>
    <w:rsid w:val="3BFB4180"/>
    <w:rsid w:val="3C8224A3"/>
    <w:rsid w:val="3E75DF59"/>
    <w:rsid w:val="3EB4281E"/>
    <w:rsid w:val="42DCA977"/>
    <w:rsid w:val="435783B1"/>
    <w:rsid w:val="439F5447"/>
    <w:rsid w:val="43F6477A"/>
    <w:rsid w:val="45BFBB73"/>
    <w:rsid w:val="468B99DA"/>
    <w:rsid w:val="4851A48B"/>
    <w:rsid w:val="4860899E"/>
    <w:rsid w:val="49D99A1D"/>
    <w:rsid w:val="4C2EFCF7"/>
    <w:rsid w:val="4C7DBB3A"/>
    <w:rsid w:val="4D7171B7"/>
    <w:rsid w:val="4DD278E7"/>
    <w:rsid w:val="4FA57247"/>
    <w:rsid w:val="4FB65AB1"/>
    <w:rsid w:val="5022F655"/>
    <w:rsid w:val="5119920F"/>
    <w:rsid w:val="51F6310D"/>
    <w:rsid w:val="53C78F4C"/>
    <w:rsid w:val="54434611"/>
    <w:rsid w:val="546E2AA4"/>
    <w:rsid w:val="54B01062"/>
    <w:rsid w:val="54FBFF76"/>
    <w:rsid w:val="5653229E"/>
    <w:rsid w:val="58788A67"/>
    <w:rsid w:val="58842999"/>
    <w:rsid w:val="594145BC"/>
    <w:rsid w:val="5FE5E7A7"/>
    <w:rsid w:val="60EE1B46"/>
    <w:rsid w:val="6374CE2D"/>
    <w:rsid w:val="6536423D"/>
    <w:rsid w:val="678B86BA"/>
    <w:rsid w:val="6896DDA8"/>
    <w:rsid w:val="68F1A10B"/>
    <w:rsid w:val="6902B3A8"/>
    <w:rsid w:val="69D4CE74"/>
    <w:rsid w:val="6AC761B0"/>
    <w:rsid w:val="6E315D4C"/>
    <w:rsid w:val="6E6525ED"/>
    <w:rsid w:val="6EC2D1FF"/>
    <w:rsid w:val="710D7895"/>
    <w:rsid w:val="71C02590"/>
    <w:rsid w:val="748D9603"/>
    <w:rsid w:val="74C77C2C"/>
    <w:rsid w:val="750419DA"/>
    <w:rsid w:val="758D8960"/>
    <w:rsid w:val="76C5E77F"/>
    <w:rsid w:val="771C8665"/>
    <w:rsid w:val="77D0845A"/>
    <w:rsid w:val="791CE480"/>
    <w:rsid w:val="7A6965FA"/>
    <w:rsid w:val="7AE8012E"/>
    <w:rsid w:val="7B327AA7"/>
    <w:rsid w:val="7C1DEA97"/>
    <w:rsid w:val="7DD4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B4CDA6"/>
  <w15:chartTrackingRefBased/>
  <w15:docId w15:val="{8F357DEC-DF2D-4EFA-A9FB-9EDF769A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C483D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5F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8" w:space="0" w:color="FCDBDB" w:themeColor="accent1" w:themeTint="33"/>
      </w:pBdr>
      <w:spacing w:after="200"/>
      <w:outlineLvl w:val="0"/>
    </w:pPr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120" w:line="240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go">
    <w:name w:val="Logo"/>
    <w:basedOn w:val="Normal"/>
    <w:uiPriority w:val="99"/>
    <w:semiHidden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61385A"/>
    <w:pPr>
      <w:spacing w:after="0" w:line="240" w:lineRule="auto"/>
      <w:ind w:right="1440"/>
    </w:pPr>
    <w:rPr>
      <w:rFonts w:asciiTheme="majorHAnsi" w:eastAsiaTheme="majorEastAsia" w:hAnsiTheme="majorHAnsi" w:cstheme="majorBidi"/>
      <w:color w:val="DF1010" w:themeColor="accent1" w:themeShade="BF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1385A"/>
    <w:rPr>
      <w:rFonts w:asciiTheme="majorHAnsi" w:eastAsiaTheme="majorEastAsia" w:hAnsiTheme="majorHAnsi" w:cstheme="majorBidi"/>
      <w:color w:val="DF1010" w:themeColor="accent1" w:themeShade="BF"/>
      <w:kern w:val="28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240" w:lineRule="auto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Pr>
      <w:sz w:val="32"/>
      <w:szCs w:val="3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Spacing"/>
    <w:uiPriority w:val="99"/>
    <w:qFormat/>
    <w:rPr>
      <w:color w:val="FFFFFF" w:themeColor="background1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rsid w:val="000037C3"/>
    <w:pPr>
      <w:spacing w:after="0" w:line="240" w:lineRule="auto"/>
    </w:pPr>
    <w:rPr>
      <w:rFonts w:asciiTheme="majorHAnsi" w:eastAsiaTheme="majorEastAsia" w:hAnsiTheme="majorHAnsi" w:cstheme="majorBidi"/>
      <w:caps/>
      <w:color w:val="595959" w:themeColor="text1" w:themeTint="A6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0037C3"/>
    <w:rPr>
      <w:rFonts w:asciiTheme="majorHAnsi" w:eastAsiaTheme="majorEastAsia" w:hAnsiTheme="majorHAnsi" w:cstheme="majorBidi"/>
      <w:caps/>
      <w:color w:val="595959" w:themeColor="text1" w:themeTint="A6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1385A"/>
    <w:pPr>
      <w:pBdr>
        <w:bottom w:val="none" w:sz="0" w:space="0" w:color="auto"/>
      </w:pBdr>
      <w:spacing w:after="240"/>
      <w:outlineLvl w:val="9"/>
    </w:pPr>
    <w:rPr>
      <w:color w:val="DF1010" w:themeColor="accent1" w:themeShade="BF"/>
      <w:sz w:val="72"/>
      <w:szCs w:val="72"/>
    </w:rPr>
  </w:style>
  <w:style w:type="paragraph" w:styleId="TOC1">
    <w:name w:val="toc 1"/>
    <w:basedOn w:val="Normal"/>
    <w:next w:val="Normal"/>
    <w:autoRedefine/>
    <w:uiPriority w:val="39"/>
    <w:unhideWhenUsed/>
    <w:rsid w:val="00051823"/>
    <w:pPr>
      <w:tabs>
        <w:tab w:val="right" w:leader="dot" w:pos="9350"/>
      </w:tabs>
      <w:spacing w:before="80" w:after="80" w:line="240" w:lineRule="auto"/>
      <w:ind w:left="720"/>
    </w:pPr>
    <w:rPr>
      <w:b/>
      <w:bCs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1D1A90"/>
    <w:pPr>
      <w:numPr>
        <w:numId w:val="10"/>
      </w:numPr>
      <w:tabs>
        <w:tab w:val="right" w:leader="dot" w:pos="9350"/>
      </w:tabs>
      <w:spacing w:after="100" w:line="240" w:lineRule="auto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867A3"/>
    <w:rPr>
      <w:rFonts w:asciiTheme="minorHAnsi" w:eastAsiaTheme="minorEastAsia" w:hAnsiTheme="minorHAnsi" w:cstheme="minorBidi"/>
      <w:b/>
      <w:bCs/>
      <w:noProof/>
      <w:color w:val="4C483D" w:themeColor="hyperlink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bCs/>
      <w:i/>
      <w:iCs/>
      <w:sz w:val="24"/>
      <w:szCs w:val="24"/>
    </w:rPr>
  </w:style>
  <w:style w:type="paragraph" w:customStyle="1" w:styleId="LogoAlt">
    <w:name w:val="Logo Alt."/>
    <w:basedOn w:val="Normal"/>
    <w:uiPriority w:val="99"/>
    <w:unhideWhenUsed/>
    <w:pPr>
      <w:spacing w:before="720" w:line="240" w:lineRule="auto"/>
      <w:ind w:left="720"/>
    </w:pPr>
  </w:style>
  <w:style w:type="paragraph" w:customStyle="1" w:styleId="FooterAlt">
    <w:name w:val="Footer Alt."/>
    <w:basedOn w:val="Normal"/>
    <w:uiPriority w:val="99"/>
    <w:unhideWhenUsed/>
    <w:qFormat/>
    <w:pPr>
      <w:spacing w:after="0" w:line="240" w:lineRule="auto"/>
    </w:pPr>
    <w:rPr>
      <w:i/>
      <w:iCs/>
      <w:sz w:val="18"/>
      <w:szCs w:val="1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CDBDB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 w:val="16"/>
      <w:szCs w:val="16"/>
    </w:rPr>
  </w:style>
  <w:style w:type="paragraph" w:customStyle="1" w:styleId="Icon">
    <w:name w:val="Icon"/>
    <w:basedOn w:val="Normal"/>
    <w:uiPriority w:val="99"/>
    <w:unhideWhenUsed/>
    <w:qFormat/>
    <w:pPr>
      <w:spacing w:before="160" w:after="160" w:line="240" w:lineRule="auto"/>
      <w:jc w:val="center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table" w:customStyle="1" w:styleId="FinancialTable">
    <w:name w:val="Financial Table"/>
    <w:basedOn w:val="TableNormal"/>
    <w:uiPriority w:val="99"/>
    <w:rsid w:val="00E10065"/>
    <w:pPr>
      <w:spacing w:before="60" w:after="60" w:line="240" w:lineRule="auto"/>
    </w:pPr>
    <w:tblPr>
      <w:tblStyleRowBandSize w:val="1"/>
      <w:tblBorders>
        <w:top w:val="single" w:sz="4" w:space="0" w:color="BCB8AC" w:themeColor="text2" w:themeTint="66"/>
        <w:left w:val="single" w:sz="4" w:space="0" w:color="BCB8AC" w:themeColor="text2" w:themeTint="66"/>
        <w:bottom w:val="single" w:sz="4" w:space="0" w:color="BCB8AC" w:themeColor="text2" w:themeTint="66"/>
        <w:right w:val="single" w:sz="4" w:space="0" w:color="BCB8AC" w:themeColor="text2" w:themeTint="66"/>
        <w:insideV w:val="single" w:sz="4" w:space="0" w:color="BCB8AC" w:themeColor="text2" w:themeTint="66"/>
      </w:tblBorders>
    </w:tblPr>
    <w:tblStylePr w:type="firstRow">
      <w:rPr>
        <w:rFonts w:asciiTheme="majorHAnsi" w:hAnsiTheme="majorHAnsi"/>
        <w:color w:val="auto"/>
        <w:sz w:val="16"/>
      </w:rPr>
      <w:tblPr/>
      <w:tcPr>
        <w:shd w:val="clear" w:color="auto" w:fill="F9B8B8" w:themeFill="accent1" w:themeFillTint="66"/>
      </w:tcPr>
    </w:tblStylePr>
    <w:tblStylePr w:type="lastRow">
      <w:rPr>
        <w:rFonts w:asciiTheme="majorHAnsi" w:hAnsiTheme="majorHAnsi"/>
        <w:b/>
        <w:caps/>
        <w:smallCaps w:val="0"/>
        <w:color w:val="F24F4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DDBD5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F815F9"/>
    <w:pPr>
      <w:tabs>
        <w:tab w:val="right" w:leader="dot" w:pos="9350"/>
      </w:tabs>
      <w:spacing w:after="100" w:line="240" w:lineRule="auto"/>
      <w:ind w:left="1427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paragraph" w:customStyle="1" w:styleId="TipTextBullet">
    <w:name w:val="Tip Text Bullet"/>
    <w:basedOn w:val="TipText"/>
    <w:qFormat/>
    <w:rsid w:val="007C5380"/>
    <w:pPr>
      <w:numPr>
        <w:numId w:val="2"/>
      </w:numPr>
    </w:pPr>
    <w:rPr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C6277F"/>
    <w:rPr>
      <w:b/>
      <w:bCs/>
    </w:rPr>
  </w:style>
  <w:style w:type="paragraph" w:customStyle="1" w:styleId="Subheading">
    <w:name w:val="Subheading"/>
    <w:basedOn w:val="Normal"/>
    <w:qFormat/>
    <w:rsid w:val="0061385A"/>
    <w:pPr>
      <w:spacing w:after="200" w:line="240" w:lineRule="auto"/>
    </w:pPr>
    <w:rPr>
      <w:rFonts w:asciiTheme="majorHAnsi" w:hAnsiTheme="majorHAnsi"/>
      <w:bCs/>
      <w:noProof/>
      <w:color w:val="DF1010" w:themeColor="accent1" w:themeShade="BF"/>
      <w:sz w:val="3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4D2A82"/>
    <w:rPr>
      <w:color w:val="A3648B" w:themeColor="followedHyperlink"/>
      <w:u w:val="single"/>
    </w:rPr>
  </w:style>
  <w:style w:type="paragraph" w:customStyle="1" w:styleId="TableTop">
    <w:name w:val="Table Top"/>
    <w:basedOn w:val="Normal"/>
    <w:qFormat/>
    <w:rsid w:val="00E078D2"/>
    <w:pPr>
      <w:spacing w:before="60" w:after="60" w:line="240" w:lineRule="auto"/>
    </w:pPr>
    <w:rPr>
      <w:rFonts w:asciiTheme="majorHAnsi" w:hAnsiTheme="majorHAnsi" w:cs="Times New Roman (Body CS)"/>
      <w:b/>
      <w:caps/>
      <w:color w:val="000000" w:themeColor="text1"/>
      <w:sz w:val="16"/>
    </w:rPr>
  </w:style>
  <w:style w:type="paragraph" w:customStyle="1" w:styleId="Tabletext">
    <w:name w:val="Table text"/>
    <w:basedOn w:val="Normal"/>
    <w:qFormat/>
    <w:rsid w:val="00C47B40"/>
    <w:pPr>
      <w:spacing w:before="60" w:after="60" w:line="240" w:lineRule="auto"/>
    </w:pPr>
    <w:rPr>
      <w:rFonts w:asciiTheme="majorHAnsi" w:hAnsiTheme="majorHAnsi"/>
      <w:sz w:val="16"/>
    </w:rPr>
  </w:style>
  <w:style w:type="paragraph" w:customStyle="1" w:styleId="Tabletext2">
    <w:name w:val="Table text 2"/>
    <w:basedOn w:val="Normal"/>
    <w:qFormat/>
    <w:rsid w:val="00C47B40"/>
    <w:pPr>
      <w:spacing w:before="60" w:after="60" w:line="240" w:lineRule="auto"/>
      <w:ind w:left="216"/>
    </w:pPr>
    <w:rPr>
      <w:rFonts w:asciiTheme="majorHAnsi" w:hAnsiTheme="majorHAnsi"/>
      <w:sz w:val="16"/>
    </w:rPr>
  </w:style>
  <w:style w:type="paragraph" w:customStyle="1" w:styleId="Tablebody">
    <w:name w:val="Table body"/>
    <w:basedOn w:val="Normal"/>
    <w:qFormat/>
    <w:rsid w:val="005D7420"/>
    <w:pPr>
      <w:tabs>
        <w:tab w:val="left" w:pos="1945"/>
      </w:tabs>
      <w:spacing w:before="60" w:after="60" w:line="240" w:lineRule="auto"/>
    </w:pPr>
    <w:rPr>
      <w:sz w:val="16"/>
    </w:rPr>
  </w:style>
  <w:style w:type="paragraph" w:customStyle="1" w:styleId="Tableshadecenter">
    <w:name w:val="Table shade center"/>
    <w:basedOn w:val="Normal"/>
    <w:qFormat/>
    <w:rsid w:val="00496FF2"/>
    <w:pPr>
      <w:spacing w:before="60" w:after="60" w:line="240" w:lineRule="auto"/>
      <w:jc w:val="center"/>
    </w:pPr>
    <w:rPr>
      <w:rFonts w:asciiTheme="majorHAnsi" w:hAnsiTheme="majorHAnsi"/>
      <w:color w:val="FFFFFF" w:themeColor="background1"/>
      <w:sz w:val="16"/>
    </w:rPr>
  </w:style>
  <w:style w:type="paragraph" w:customStyle="1" w:styleId="TabletextItalic">
    <w:name w:val="Table text Italic"/>
    <w:basedOn w:val="Normal"/>
    <w:qFormat/>
    <w:rsid w:val="00496FF2"/>
    <w:pPr>
      <w:spacing w:before="60" w:after="60" w:line="240" w:lineRule="auto"/>
    </w:pPr>
    <w:rPr>
      <w:rFonts w:asciiTheme="majorHAnsi" w:hAnsiTheme="majorHAnsi"/>
      <w:i/>
      <w:iCs/>
      <w:sz w:val="16"/>
    </w:rPr>
  </w:style>
  <w:style w:type="paragraph" w:customStyle="1" w:styleId="Tablebodycopy1">
    <w:name w:val="Table body copy 1"/>
    <w:basedOn w:val="Normal"/>
    <w:qFormat/>
    <w:rsid w:val="00496FF2"/>
    <w:pPr>
      <w:tabs>
        <w:tab w:val="decimal" w:pos="825"/>
      </w:tabs>
      <w:spacing w:before="60" w:after="60" w:line="240" w:lineRule="auto"/>
    </w:pPr>
  </w:style>
  <w:style w:type="paragraph" w:customStyle="1" w:styleId="TableBodycopy2">
    <w:name w:val="Table Body copy 2"/>
    <w:basedOn w:val="Normal"/>
    <w:qFormat/>
    <w:rsid w:val="00726D60"/>
    <w:pPr>
      <w:tabs>
        <w:tab w:val="decimal" w:pos="522"/>
      </w:tabs>
      <w:spacing w:before="60" w:after="60" w:line="240" w:lineRule="auto"/>
    </w:pPr>
    <w:rPr>
      <w:sz w:val="18"/>
      <w:szCs w:val="18"/>
    </w:rPr>
  </w:style>
  <w:style w:type="paragraph" w:customStyle="1" w:styleId="TableTopSmall">
    <w:name w:val="Table Top Small"/>
    <w:basedOn w:val="Normal"/>
    <w:qFormat/>
    <w:rsid w:val="000037C3"/>
    <w:pPr>
      <w:spacing w:before="60" w:after="60" w:line="240" w:lineRule="auto"/>
    </w:pPr>
    <w:rPr>
      <w:rFonts w:asciiTheme="majorHAnsi" w:hAnsiTheme="majorHAnsi"/>
      <w:color w:val="auto"/>
      <w:sz w:val="14"/>
      <w:szCs w:val="14"/>
    </w:rPr>
  </w:style>
  <w:style w:type="paragraph" w:customStyle="1" w:styleId="TableTextSmall">
    <w:name w:val="Table Text Small"/>
    <w:basedOn w:val="Normal"/>
    <w:qFormat/>
    <w:rsid w:val="00FF552B"/>
    <w:pPr>
      <w:spacing w:before="60" w:after="60" w:line="240" w:lineRule="auto"/>
    </w:pPr>
    <w:rPr>
      <w:rFonts w:asciiTheme="majorHAnsi" w:hAnsiTheme="majorHAnsi"/>
      <w:sz w:val="14"/>
      <w:szCs w:val="14"/>
    </w:rPr>
  </w:style>
  <w:style w:type="paragraph" w:customStyle="1" w:styleId="TableText2Small">
    <w:name w:val="Table Text 2 Small"/>
    <w:basedOn w:val="Normal"/>
    <w:qFormat/>
    <w:rsid w:val="00FF552B"/>
    <w:pPr>
      <w:spacing w:before="60" w:after="60" w:line="240" w:lineRule="auto"/>
      <w:ind w:left="216"/>
    </w:pPr>
    <w:rPr>
      <w:rFonts w:asciiTheme="majorHAnsi" w:hAnsiTheme="majorHAnsi"/>
      <w:sz w:val="14"/>
      <w:szCs w:val="14"/>
    </w:rPr>
  </w:style>
  <w:style w:type="paragraph" w:customStyle="1" w:styleId="TableTextSmallItalic">
    <w:name w:val="Table Text Small Italic"/>
    <w:basedOn w:val="Normal"/>
    <w:qFormat/>
    <w:rsid w:val="00FF552B"/>
    <w:pPr>
      <w:spacing w:before="60" w:after="60" w:line="240" w:lineRule="auto"/>
    </w:pPr>
    <w:rPr>
      <w:rFonts w:asciiTheme="majorHAnsi" w:hAnsiTheme="majorHAnsi"/>
      <w:i/>
      <w:iCs/>
      <w:sz w:val="14"/>
      <w:szCs w:val="14"/>
    </w:rPr>
  </w:style>
  <w:style w:type="paragraph" w:customStyle="1" w:styleId="Garamondright8">
    <w:name w:val="Garamond right (8)"/>
    <w:basedOn w:val="Normal"/>
    <w:qFormat/>
    <w:rsid w:val="00FF552B"/>
    <w:pPr>
      <w:spacing w:before="60" w:after="60" w:line="240" w:lineRule="auto"/>
      <w:jc w:val="right"/>
    </w:pPr>
    <w:rPr>
      <w:sz w:val="16"/>
      <w:szCs w:val="16"/>
    </w:rPr>
  </w:style>
  <w:style w:type="paragraph" w:customStyle="1" w:styleId="CenturyGothic8TableShade">
    <w:name w:val="Century Gothic (8) Table Shade"/>
    <w:basedOn w:val="Heading2"/>
    <w:qFormat/>
    <w:rsid w:val="004E2F3F"/>
    <w:pPr>
      <w:jc w:val="center"/>
      <w:outlineLvl w:val="9"/>
    </w:pPr>
    <w:rPr>
      <w:rFonts w:asciiTheme="majorHAnsi" w:hAnsiTheme="majorHAnsi"/>
      <w:b w:val="0"/>
      <w:bCs w:val="0"/>
      <w:color w:val="FFFFFF" w:themeColor="background1"/>
      <w:sz w:val="16"/>
      <w:szCs w:val="20"/>
    </w:rPr>
  </w:style>
  <w:style w:type="paragraph" w:customStyle="1" w:styleId="CenturyGothic8">
    <w:name w:val="Century Gothic (8)"/>
    <w:basedOn w:val="Normal"/>
    <w:qFormat/>
    <w:rsid w:val="004E2F3F"/>
    <w:pPr>
      <w:spacing w:before="60" w:after="60" w:line="240" w:lineRule="auto"/>
    </w:pPr>
    <w:rPr>
      <w:rFonts w:asciiTheme="majorHAnsi" w:hAnsiTheme="majorHAnsi"/>
      <w:sz w:val="16"/>
    </w:rPr>
  </w:style>
  <w:style w:type="paragraph" w:customStyle="1" w:styleId="CenturyGothic8Copy">
    <w:name w:val="Century Gothic (8) Copy"/>
    <w:basedOn w:val="Normal"/>
    <w:qFormat/>
    <w:rsid w:val="004E2F3F"/>
    <w:pPr>
      <w:spacing w:before="60" w:after="60" w:line="240" w:lineRule="auto"/>
      <w:ind w:left="216"/>
    </w:pPr>
    <w:rPr>
      <w:rFonts w:asciiTheme="majorHAnsi" w:hAnsiTheme="majorHAnsi"/>
      <w:sz w:val="16"/>
    </w:rPr>
  </w:style>
  <w:style w:type="paragraph" w:customStyle="1" w:styleId="CenturyGothi8Ita">
    <w:name w:val="Century Gothi (8) Ita"/>
    <w:basedOn w:val="Normal"/>
    <w:qFormat/>
    <w:rsid w:val="004E2F3F"/>
    <w:pPr>
      <w:spacing w:before="60" w:after="60" w:line="240" w:lineRule="auto"/>
    </w:pPr>
    <w:rPr>
      <w:rFonts w:asciiTheme="majorHAnsi" w:hAnsiTheme="majorHAnsi"/>
      <w:i/>
      <w:iCs/>
      <w:sz w:val="16"/>
    </w:rPr>
  </w:style>
  <w:style w:type="paragraph" w:customStyle="1" w:styleId="GramondBody10">
    <w:name w:val="Gramond  Body (10)"/>
    <w:basedOn w:val="Normal"/>
    <w:qFormat/>
    <w:rsid w:val="0010263F"/>
    <w:pPr>
      <w:tabs>
        <w:tab w:val="decimal" w:pos="1420"/>
      </w:tabs>
      <w:spacing w:before="60" w:after="60" w:line="240" w:lineRule="auto"/>
    </w:pPr>
  </w:style>
  <w:style w:type="paragraph" w:customStyle="1" w:styleId="GaramoundBody10Copy">
    <w:name w:val="Garamound Body (10) Copy"/>
    <w:basedOn w:val="Normal"/>
    <w:qFormat/>
    <w:rsid w:val="0010263F"/>
    <w:pPr>
      <w:tabs>
        <w:tab w:val="decimal" w:pos="1420"/>
      </w:tabs>
      <w:spacing w:before="60" w:after="60" w:line="240" w:lineRule="auto"/>
    </w:pPr>
    <w:rPr>
      <w:i/>
      <w:iCs/>
    </w:rPr>
  </w:style>
  <w:style w:type="paragraph" w:customStyle="1" w:styleId="TableTextBottom">
    <w:name w:val="Table Text Bottom"/>
    <w:basedOn w:val="Normal"/>
    <w:qFormat/>
    <w:rsid w:val="00E078D2"/>
    <w:pPr>
      <w:spacing w:before="60" w:after="60" w:line="240" w:lineRule="auto"/>
    </w:pPr>
    <w:rPr>
      <w:rFonts w:asciiTheme="majorHAnsi" w:hAnsiTheme="majorHAnsi"/>
      <w:b/>
      <w:caps/>
      <w:color w:val="000000" w:themeColor="text1"/>
      <w:sz w:val="16"/>
    </w:rPr>
  </w:style>
  <w:style w:type="paragraph" w:customStyle="1" w:styleId="TableBodyBottom">
    <w:name w:val="Table Body Bottom"/>
    <w:basedOn w:val="Normal"/>
    <w:qFormat/>
    <w:rsid w:val="00E078D2"/>
    <w:pPr>
      <w:tabs>
        <w:tab w:val="left" w:pos="0"/>
        <w:tab w:val="decimal" w:pos="1420"/>
      </w:tabs>
      <w:spacing w:before="60" w:after="60" w:line="240" w:lineRule="auto"/>
    </w:pPr>
    <w:rPr>
      <w:rFonts w:asciiTheme="majorHAnsi" w:hAnsiTheme="majorHAnsi"/>
      <w:b/>
      <w:bCs/>
      <w:color w:val="000000" w:themeColor="text1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078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78D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78D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78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78D2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72D2B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00461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9244A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03F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tutorialsninja.com/demo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tutorialsninja.com/demo/index.php?route=common/hom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mit\AppData\Roaming\Microsoft\Templates\Business%20plan%20(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3F160C815C457FA981DFC809589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F0372B-CA94-44E2-8F50-89385904B289}"/>
      </w:docPartPr>
      <w:docPartBody>
        <w:p w:rsidR="00000000" w:rsidRDefault="00000000">
          <w:pPr>
            <w:pStyle w:val="FF3F160C815C457FA981DFC809589726"/>
          </w:pPr>
          <w:r w:rsidRPr="00E10065">
            <w:t>5-year business plan</w:t>
          </w:r>
        </w:p>
      </w:docPartBody>
    </w:docPart>
    <w:docPart>
      <w:docPartPr>
        <w:name w:val="5E663E7A6021447C9C314A47A5E6F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C5EB51-C3FE-4879-8D52-3D5EAE940372}"/>
      </w:docPartPr>
      <w:docPartBody>
        <w:p w:rsidR="00000000" w:rsidRDefault="00000000">
          <w:pPr>
            <w:pStyle w:val="5E663E7A6021447C9C314A47A5E6F24D"/>
          </w:pPr>
          <w:r>
            <w:t>Table of contents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35B5A"/>
    <w:multiLevelType w:val="hybridMultilevel"/>
    <w:tmpl w:val="4644F518"/>
    <w:lvl w:ilvl="0" w:tplc="FFFFFFFF">
      <w:start w:val="1"/>
      <w:numFmt w:val="bullet"/>
      <w:pStyle w:val="TipTex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64550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12"/>
    <w:rsid w:val="003E716D"/>
    <w:rsid w:val="00B1116B"/>
    <w:rsid w:val="00D8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3F160C815C457FA981DFC809589726">
    <w:name w:val="FF3F160C815C457FA981DFC809589726"/>
  </w:style>
  <w:style w:type="paragraph" w:customStyle="1" w:styleId="E361C44D029A46DD99956A8C878520FF">
    <w:name w:val="E361C44D029A46DD99956A8C878520FF"/>
  </w:style>
  <w:style w:type="paragraph" w:customStyle="1" w:styleId="1E50CDFA4FFE4A3F9CD5D074DDFD99CE">
    <w:name w:val="1E50CDFA4FFE4A3F9CD5D074DDFD99CE"/>
  </w:style>
  <w:style w:type="paragraph" w:customStyle="1" w:styleId="60F9AC3E3F8C42DE930C6A03B81A7EDC">
    <w:name w:val="60F9AC3E3F8C42DE930C6A03B81A7EDC"/>
  </w:style>
  <w:style w:type="paragraph" w:customStyle="1" w:styleId="D4C8F8799BA44DE593E95138D54042C5">
    <w:name w:val="D4C8F8799BA44DE593E95138D54042C5"/>
  </w:style>
  <w:style w:type="paragraph" w:customStyle="1" w:styleId="C6F93042C59740D9A9FDF0841B53412A">
    <w:name w:val="C6F93042C59740D9A9FDF0841B53412A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7683F3FC16E474DA93F07FE1A1E9075">
    <w:name w:val="47683F3FC16E474DA93F07FE1A1E9075"/>
  </w:style>
  <w:style w:type="paragraph" w:customStyle="1" w:styleId="CFF8C6F190F847659E2719AA3FBB48AF">
    <w:name w:val="CFF8C6F190F847659E2719AA3FBB48AF"/>
  </w:style>
  <w:style w:type="paragraph" w:customStyle="1" w:styleId="5E663E7A6021447C9C314A47A5E6F24D">
    <w:name w:val="5E663E7A6021447C9C314A47A5E6F24D"/>
  </w:style>
  <w:style w:type="paragraph" w:customStyle="1" w:styleId="74CBC6B76FDD4B9E9E4916D3852FAC95">
    <w:name w:val="74CBC6B76FDD4B9E9E4916D3852FAC95"/>
  </w:style>
  <w:style w:type="paragraph" w:customStyle="1" w:styleId="TipText">
    <w:name w:val="Tip Text"/>
    <w:basedOn w:val="Normal"/>
    <w:uiPriority w:val="99"/>
    <w:pPr>
      <w:spacing w:before="160" w:line="264" w:lineRule="auto"/>
      <w:ind w:right="576"/>
    </w:pPr>
    <w:rPr>
      <w:rFonts w:asciiTheme="majorHAnsi" w:eastAsiaTheme="majorEastAsia" w:hAnsiTheme="majorHAnsi" w:cstheme="majorBidi"/>
      <w:i/>
      <w:iCs/>
      <w:color w:val="44546A" w:themeColor="text2"/>
      <w:kern w:val="0"/>
      <w:sz w:val="16"/>
      <w:szCs w:val="16"/>
      <w:lang w:val="en-US" w:eastAsia="ja-JP"/>
      <w14:ligatures w14:val="none"/>
    </w:rPr>
  </w:style>
  <w:style w:type="paragraph" w:customStyle="1" w:styleId="11B7959DE7C449548FD9AAF2520D15BA">
    <w:name w:val="11B7959DE7C449548FD9AAF2520D15BA"/>
  </w:style>
  <w:style w:type="paragraph" w:customStyle="1" w:styleId="4897882EDDE1487B93578652F9512A00">
    <w:name w:val="4897882EDDE1487B93578652F9512A00"/>
  </w:style>
  <w:style w:type="paragraph" w:customStyle="1" w:styleId="C1514D0F2FAF4136A2065F8F8B9767A5">
    <w:name w:val="C1514D0F2FAF4136A2065F8F8B9767A5"/>
  </w:style>
  <w:style w:type="paragraph" w:customStyle="1" w:styleId="4539CE0D77EB4D3DA08D9B58714F8DFF">
    <w:name w:val="4539CE0D77EB4D3DA08D9B58714F8DFF"/>
  </w:style>
  <w:style w:type="paragraph" w:customStyle="1" w:styleId="8791E6BE1BC444139B3CD80BC23251D2">
    <w:name w:val="8791E6BE1BC444139B3CD80BC23251D2"/>
  </w:style>
  <w:style w:type="paragraph" w:customStyle="1" w:styleId="F396271512CD41FABA7D0583289E2487">
    <w:name w:val="F396271512CD41FABA7D0583289E2487"/>
  </w:style>
  <w:style w:type="paragraph" w:customStyle="1" w:styleId="67DAED65DBAF4007A2283D4F7B5B0B7D">
    <w:name w:val="67DAED65DBAF4007A2283D4F7B5B0B7D"/>
  </w:style>
  <w:style w:type="paragraph" w:customStyle="1" w:styleId="7592FDAD936049B78DB050BCD26DC641">
    <w:name w:val="7592FDAD936049B78DB050BCD26DC641"/>
  </w:style>
  <w:style w:type="paragraph" w:customStyle="1" w:styleId="6E8ED19A1CD14AFEA323DE82C6EDC3D6">
    <w:name w:val="6E8ED19A1CD14AFEA323DE82C6EDC3D6"/>
  </w:style>
  <w:style w:type="paragraph" w:customStyle="1" w:styleId="033DEAAA0416417C9BF4D1E1CB0A25EF">
    <w:name w:val="033DEAAA0416417C9BF4D1E1CB0A25EF"/>
  </w:style>
  <w:style w:type="paragraph" w:customStyle="1" w:styleId="BE641FAD903340CA91FD3FE0CD8C297F">
    <w:name w:val="BE641FAD903340CA91FD3FE0CD8C297F"/>
  </w:style>
  <w:style w:type="paragraph" w:customStyle="1" w:styleId="245A3197F606488C85BB611E960DE13A">
    <w:name w:val="245A3197F606488C85BB611E960DE13A"/>
  </w:style>
  <w:style w:type="paragraph" w:customStyle="1" w:styleId="5C6E3A09F88B460FBD9EF94153DD4EB7">
    <w:name w:val="5C6E3A09F88B460FBD9EF94153DD4EB7"/>
  </w:style>
  <w:style w:type="paragraph" w:customStyle="1" w:styleId="083B0F9698BE41A390C3E96C7494DD29">
    <w:name w:val="083B0F9698BE41A390C3E96C7494DD29"/>
  </w:style>
  <w:style w:type="paragraph" w:customStyle="1" w:styleId="3ABA0C02E40E42C8AA0CCBDAD762ED86">
    <w:name w:val="3ABA0C02E40E42C8AA0CCBDAD762ED86"/>
  </w:style>
  <w:style w:type="paragraph" w:customStyle="1" w:styleId="6E7DB5B1494040D787B0DDBE17EDD439">
    <w:name w:val="6E7DB5B1494040D787B0DDBE17EDD439"/>
  </w:style>
  <w:style w:type="paragraph" w:customStyle="1" w:styleId="9CF5129C46FB4156B837F9C4F134B644">
    <w:name w:val="9CF5129C46FB4156B837F9C4F134B644"/>
  </w:style>
  <w:style w:type="paragraph" w:customStyle="1" w:styleId="TipTextBullet">
    <w:name w:val="Tip Text Bullet"/>
    <w:basedOn w:val="Normal"/>
    <w:qFormat/>
    <w:pPr>
      <w:numPr>
        <w:numId w:val="1"/>
      </w:numPr>
      <w:spacing w:before="160" w:line="264" w:lineRule="auto"/>
      <w:ind w:right="57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16"/>
      <w:szCs w:val="16"/>
      <w:lang w:val="en-US" w:eastAsia="ja-JP"/>
      <w14:ligatures w14:val="none"/>
    </w:rPr>
  </w:style>
  <w:style w:type="paragraph" w:customStyle="1" w:styleId="6CEE231B409C435C9E8C53976675B58B">
    <w:name w:val="6CEE231B409C435C9E8C53976675B58B"/>
  </w:style>
  <w:style w:type="paragraph" w:customStyle="1" w:styleId="31CF4FD467E244DE85F4A7AF71B7CC7A">
    <w:name w:val="31CF4FD467E244DE85F4A7AF71B7CC7A"/>
  </w:style>
  <w:style w:type="paragraph" w:customStyle="1" w:styleId="CE5B6075BC284C3AAD29C1D47A8E59C0">
    <w:name w:val="CE5B6075BC284C3AAD29C1D47A8E59C0"/>
  </w:style>
  <w:style w:type="paragraph" w:customStyle="1" w:styleId="51DBD69BBEA846AA8FF76313F30A0689">
    <w:name w:val="51DBD69BBEA846AA8FF76313F30A0689"/>
  </w:style>
  <w:style w:type="paragraph" w:customStyle="1" w:styleId="672F973A70B04F29B7C8B0D9512EF675">
    <w:name w:val="672F973A70B04F29B7C8B0D9512EF675"/>
  </w:style>
  <w:style w:type="paragraph" w:customStyle="1" w:styleId="A43CD4543D794CE6B807D9CE9C10085A">
    <w:name w:val="A43CD4543D794CE6B807D9CE9C10085A"/>
  </w:style>
  <w:style w:type="paragraph" w:customStyle="1" w:styleId="1FFAA7421CCE4232A582ABA9EF10B055">
    <w:name w:val="1FFAA7421CCE4232A582ABA9EF10B055"/>
  </w:style>
  <w:style w:type="paragraph" w:customStyle="1" w:styleId="FAC7F03205BC4EDAAF857B52B82C53B4">
    <w:name w:val="FAC7F03205BC4EDAAF857B52B82C53B4"/>
  </w:style>
  <w:style w:type="paragraph" w:customStyle="1" w:styleId="48166C026A4E4ADC8E602457AD6F82FA">
    <w:name w:val="48166C026A4E4ADC8E602457AD6F82FA"/>
  </w:style>
  <w:style w:type="paragraph" w:customStyle="1" w:styleId="B33EB4725C394E25AE89280E0F56FE24">
    <w:name w:val="B33EB4725C394E25AE89280E0F56FE24"/>
  </w:style>
  <w:style w:type="paragraph" w:customStyle="1" w:styleId="4350A438A4474C7084C0173546864EE8">
    <w:name w:val="4350A438A4474C7084C0173546864EE8"/>
  </w:style>
  <w:style w:type="paragraph" w:customStyle="1" w:styleId="C68C203D080749D1939FC14163D588F2">
    <w:name w:val="C68C203D080749D1939FC14163D588F2"/>
  </w:style>
  <w:style w:type="paragraph" w:customStyle="1" w:styleId="03C2061031054AF1ABC0E4F73F55AB38">
    <w:name w:val="03C2061031054AF1ABC0E4F73F55AB38"/>
  </w:style>
  <w:style w:type="paragraph" w:customStyle="1" w:styleId="54FBC68D5D614F9189CA40A4D76A089C">
    <w:name w:val="54FBC68D5D614F9189CA40A4D76A089C"/>
  </w:style>
  <w:style w:type="paragraph" w:customStyle="1" w:styleId="34C790299DCA4452B0AE0072E7240F84">
    <w:name w:val="34C790299DCA4452B0AE0072E7240F84"/>
  </w:style>
  <w:style w:type="paragraph" w:customStyle="1" w:styleId="B7A8BFB44AEF48CC8E4CA7A70D4A49BF">
    <w:name w:val="B7A8BFB44AEF48CC8E4CA7A70D4A49BF"/>
  </w:style>
  <w:style w:type="paragraph" w:customStyle="1" w:styleId="BCBD07396CFB4935AC6B2B289B1BDAF3">
    <w:name w:val="BCBD07396CFB4935AC6B2B289B1BDAF3"/>
  </w:style>
  <w:style w:type="paragraph" w:customStyle="1" w:styleId="33D911C830004D1AA559017883E1C1BF">
    <w:name w:val="33D911C830004D1AA559017883E1C1BF"/>
  </w:style>
  <w:style w:type="paragraph" w:customStyle="1" w:styleId="8B2E90B3B50B466A9B02B27DDDAC8E94">
    <w:name w:val="8B2E90B3B50B466A9B02B27DDDAC8E94"/>
  </w:style>
  <w:style w:type="paragraph" w:customStyle="1" w:styleId="AEBF1533B60242FDB81CD253545DFF2F">
    <w:name w:val="AEBF1533B60242FDB81CD253545DFF2F"/>
  </w:style>
  <w:style w:type="paragraph" w:customStyle="1" w:styleId="E84B8386F5974E28A3709C2D65EBE956">
    <w:name w:val="E84B8386F5974E28A3709C2D65EBE956"/>
  </w:style>
  <w:style w:type="paragraph" w:customStyle="1" w:styleId="121A0D37AC90465EB43894E3A8063634">
    <w:name w:val="121A0D37AC90465EB43894E3A8063634"/>
  </w:style>
  <w:style w:type="paragraph" w:customStyle="1" w:styleId="7F4C44927E2F432C87A350D56862C74E">
    <w:name w:val="7F4C44927E2F432C87A350D56862C74E"/>
  </w:style>
  <w:style w:type="paragraph" w:customStyle="1" w:styleId="159B62C7572A4F639C37511D0E6F59B2">
    <w:name w:val="159B62C7572A4F639C37511D0E6F59B2"/>
  </w:style>
  <w:style w:type="paragraph" w:customStyle="1" w:styleId="DAF19C3055514F7F87A70CC79CCCCA1E">
    <w:name w:val="DAF19C3055514F7F87A70CC79CCCCA1E"/>
  </w:style>
  <w:style w:type="paragraph" w:customStyle="1" w:styleId="395B53B7C93544A68149DCBD35AE7B41">
    <w:name w:val="395B53B7C93544A68149DCBD35AE7B41"/>
  </w:style>
  <w:style w:type="paragraph" w:customStyle="1" w:styleId="46563B5CE2E541BCA1C265C2C2F00128">
    <w:name w:val="46563B5CE2E541BCA1C265C2C2F00128"/>
  </w:style>
  <w:style w:type="paragraph" w:customStyle="1" w:styleId="9B845D96FD0C49BEAB2DE1B774ECA84F">
    <w:name w:val="9B845D96FD0C49BEAB2DE1B774ECA84F"/>
  </w:style>
  <w:style w:type="paragraph" w:customStyle="1" w:styleId="D230627B66D84AA7BC93CB3AC573070E">
    <w:name w:val="D230627B66D84AA7BC93CB3AC573070E"/>
  </w:style>
  <w:style w:type="paragraph" w:customStyle="1" w:styleId="06576F6271FB47A8A706C46B8450CFB0">
    <w:name w:val="06576F6271FB47A8A706C46B8450CFB0"/>
  </w:style>
  <w:style w:type="paragraph" w:customStyle="1" w:styleId="6924C41446B441CAABACD84BD2E180C6">
    <w:name w:val="6924C41446B441CAABACD84BD2E180C6"/>
  </w:style>
  <w:style w:type="paragraph" w:customStyle="1" w:styleId="738E85E335614D248223EEE6AD43730B">
    <w:name w:val="738E85E335614D248223EEE6AD43730B"/>
  </w:style>
  <w:style w:type="paragraph" w:customStyle="1" w:styleId="C7C6632C6C5C4A34B1471A4974258DE6">
    <w:name w:val="C7C6632C6C5C4A34B1471A4974258DE6"/>
  </w:style>
  <w:style w:type="paragraph" w:customStyle="1" w:styleId="FE322C49C586411989A9AAB8851AD09D">
    <w:name w:val="FE322C49C586411989A9AAB8851AD09D"/>
  </w:style>
  <w:style w:type="paragraph" w:customStyle="1" w:styleId="EC32FA7442E349FFAD308D160386ABB2">
    <w:name w:val="EC32FA7442E349FFAD308D160386ABB2"/>
  </w:style>
  <w:style w:type="paragraph" w:customStyle="1" w:styleId="398B880C9395402A99612E71A95969F0">
    <w:name w:val="398B880C9395402A99612E71A95969F0"/>
  </w:style>
  <w:style w:type="paragraph" w:customStyle="1" w:styleId="8EB7D4A86EB847B6B01FB33945B31897">
    <w:name w:val="8EB7D4A86EB847B6B01FB33945B31897"/>
  </w:style>
  <w:style w:type="paragraph" w:customStyle="1" w:styleId="C253A67153D640FAA97D233636397A4F">
    <w:name w:val="C253A67153D640FAA97D233636397A4F"/>
  </w:style>
  <w:style w:type="paragraph" w:customStyle="1" w:styleId="0E225FD40CEE41F0B8B0D099025A17C4">
    <w:name w:val="0E225FD40CEE41F0B8B0D099025A17C4"/>
  </w:style>
  <w:style w:type="paragraph" w:customStyle="1" w:styleId="296BFF2386C7418BBD8030D18E27A08A">
    <w:name w:val="296BFF2386C7418BBD8030D18E27A08A"/>
  </w:style>
  <w:style w:type="paragraph" w:customStyle="1" w:styleId="D3FDC82D5D1F44F788A56FF40A8D4495">
    <w:name w:val="D3FDC82D5D1F44F788A56FF40A8D4495"/>
  </w:style>
  <w:style w:type="paragraph" w:customStyle="1" w:styleId="A5E2C33363D243B08412E4B502D2FDA7">
    <w:name w:val="A5E2C33363D243B08412E4B502D2FDA7"/>
  </w:style>
  <w:style w:type="paragraph" w:customStyle="1" w:styleId="10F1B9C480D9462EA00FA4FCA5DA03BB">
    <w:name w:val="10F1B9C480D9462EA00FA4FCA5DA03BB"/>
  </w:style>
  <w:style w:type="paragraph" w:customStyle="1" w:styleId="6E2F7D35E03B4D4C8B92BC16E411E0E1">
    <w:name w:val="6E2F7D35E03B4D4C8B92BC16E411E0E1"/>
  </w:style>
  <w:style w:type="paragraph" w:customStyle="1" w:styleId="5E452496EC044F43AD99A5D9BE6A68D1">
    <w:name w:val="5E452496EC044F43AD99A5D9BE6A68D1"/>
  </w:style>
  <w:style w:type="paragraph" w:customStyle="1" w:styleId="F2903B83397641BCB9338E8BD50A617C">
    <w:name w:val="F2903B83397641BCB9338E8BD50A617C"/>
  </w:style>
  <w:style w:type="paragraph" w:customStyle="1" w:styleId="9F66E41733DC40E989E62D92DAFBFDF7">
    <w:name w:val="9F66E41733DC40E989E62D92DAFBFDF7"/>
  </w:style>
  <w:style w:type="paragraph" w:customStyle="1" w:styleId="9A83C36F01CB4CC784652BAF1DF4D868">
    <w:name w:val="9A83C36F01CB4CC784652BAF1DF4D868"/>
  </w:style>
  <w:style w:type="paragraph" w:customStyle="1" w:styleId="1061F7587E5648539AA1989303E6D037">
    <w:name w:val="1061F7587E5648539AA1989303E6D037"/>
  </w:style>
  <w:style w:type="paragraph" w:customStyle="1" w:styleId="5E0E549D1C52486393CD652BFAA1D2B8">
    <w:name w:val="5E0E549D1C52486393CD652BFAA1D2B8"/>
  </w:style>
  <w:style w:type="paragraph" w:customStyle="1" w:styleId="113511DE050147F998D532A8B3560F0B">
    <w:name w:val="113511DE050147F998D532A8B3560F0B"/>
  </w:style>
  <w:style w:type="paragraph" w:customStyle="1" w:styleId="3DB1DF25886B4C0E87379D08A15A84B0">
    <w:name w:val="3DB1DF25886B4C0E87379D08A15A84B0"/>
  </w:style>
  <w:style w:type="paragraph" w:customStyle="1" w:styleId="B58A5F1C02F9401EBE6201835D8FA2C1">
    <w:name w:val="B58A5F1C02F9401EBE6201835D8FA2C1"/>
  </w:style>
  <w:style w:type="paragraph" w:customStyle="1" w:styleId="F963EB153CB742EBB14D292B264DD15E">
    <w:name w:val="F963EB153CB742EBB14D292B264DD15E"/>
  </w:style>
  <w:style w:type="paragraph" w:customStyle="1" w:styleId="555A04FB54F64C95B3D91498E944E766">
    <w:name w:val="555A04FB54F64C95B3D91498E944E766"/>
  </w:style>
  <w:style w:type="paragraph" w:customStyle="1" w:styleId="0072A0BBB95A4CD3B1E5CB5FDEAD12F1">
    <w:name w:val="0072A0BBB95A4CD3B1E5CB5FDEAD12F1"/>
  </w:style>
  <w:style w:type="paragraph" w:customStyle="1" w:styleId="F1D74F10300A47169D8E047E9A2AB502">
    <w:name w:val="F1D74F10300A47169D8E047E9A2AB502"/>
  </w:style>
  <w:style w:type="paragraph" w:customStyle="1" w:styleId="6DD277136F994E3ABE943B1F0B8ECB2C">
    <w:name w:val="6DD277136F994E3ABE943B1F0B8ECB2C"/>
  </w:style>
  <w:style w:type="paragraph" w:customStyle="1" w:styleId="547C9D3CD3604FA59DE31B98A6219631">
    <w:name w:val="547C9D3CD3604FA59DE31B98A6219631"/>
  </w:style>
  <w:style w:type="paragraph" w:customStyle="1" w:styleId="F732F89D00884A52B1CD8C1139ECAFD5">
    <w:name w:val="F732F89D00884A52B1CD8C1139ECAFD5"/>
  </w:style>
  <w:style w:type="paragraph" w:customStyle="1" w:styleId="43B4E73515E34F01B317AA3CC3DDC6AE">
    <w:name w:val="43B4E73515E34F01B317AA3CC3DDC6AE"/>
  </w:style>
  <w:style w:type="paragraph" w:customStyle="1" w:styleId="23C32E44EE594783BDD1CFA00BF7C5B8">
    <w:name w:val="23C32E44EE594783BDD1CFA00BF7C5B8"/>
  </w:style>
  <w:style w:type="paragraph" w:customStyle="1" w:styleId="0E1C82B89F294316B0F4FFE3054FB925">
    <w:name w:val="0E1C82B89F294316B0F4FFE3054FB925"/>
  </w:style>
  <w:style w:type="paragraph" w:customStyle="1" w:styleId="2362D46166CF49B79AE678EFFAA17CC4">
    <w:name w:val="2362D46166CF49B79AE678EFFAA17CC4"/>
  </w:style>
  <w:style w:type="paragraph" w:customStyle="1" w:styleId="B8BC4471B5F94EECB19AF99D1EF680F4">
    <w:name w:val="B8BC4471B5F94EECB19AF99D1EF680F4"/>
  </w:style>
  <w:style w:type="paragraph" w:customStyle="1" w:styleId="523487FB7CD24EA1BC9F697E40927854">
    <w:name w:val="523487FB7CD24EA1BC9F697E40927854"/>
  </w:style>
  <w:style w:type="paragraph" w:customStyle="1" w:styleId="A137861BE0C14FED8886A778EAE075A1">
    <w:name w:val="A137861BE0C14FED8886A778EAE075A1"/>
  </w:style>
  <w:style w:type="paragraph" w:customStyle="1" w:styleId="8AA17C8D6C3A464480D1681174CC6003">
    <w:name w:val="8AA17C8D6C3A464480D1681174CC6003"/>
  </w:style>
  <w:style w:type="paragraph" w:customStyle="1" w:styleId="87141A39F573449BB5E95AD010D56746">
    <w:name w:val="87141A39F573449BB5E95AD010D56746"/>
  </w:style>
  <w:style w:type="paragraph" w:customStyle="1" w:styleId="C3A1B56E50184CA0810C339A8A675BAA">
    <w:name w:val="C3A1B56E50184CA0810C339A8A675BAA"/>
  </w:style>
  <w:style w:type="paragraph" w:customStyle="1" w:styleId="7AE43BF69B174E7DBBE1A0E0FF03FCCD">
    <w:name w:val="7AE43BF69B174E7DBBE1A0E0FF03FCCD"/>
  </w:style>
  <w:style w:type="paragraph" w:customStyle="1" w:styleId="CB994D8428CE469181829AACA6A03C48">
    <w:name w:val="CB994D8428CE469181829AACA6A03C48"/>
  </w:style>
  <w:style w:type="paragraph" w:customStyle="1" w:styleId="01B1B3CB3413408A8BEE9C2388A8C7F9">
    <w:name w:val="01B1B3CB3413408A8BEE9C2388A8C7F9"/>
  </w:style>
  <w:style w:type="paragraph" w:customStyle="1" w:styleId="8CE8BCBB7E4C4E20A3ADCEB4819158DB">
    <w:name w:val="8CE8BCBB7E4C4E20A3ADCEB4819158DB"/>
  </w:style>
  <w:style w:type="paragraph" w:customStyle="1" w:styleId="6F43B2B637DE4959B4143410FA66CEBE">
    <w:name w:val="6F43B2B637DE4959B4143410FA66CEBE"/>
  </w:style>
  <w:style w:type="paragraph" w:customStyle="1" w:styleId="C03BB1D13F5647168FDF44668E636131">
    <w:name w:val="C03BB1D13F5647168FDF44668E636131"/>
  </w:style>
  <w:style w:type="paragraph" w:customStyle="1" w:styleId="5AA814988B2D42C4A8979E01A1E19ACC">
    <w:name w:val="5AA814988B2D42C4A8979E01A1E19ACC"/>
  </w:style>
  <w:style w:type="paragraph" w:customStyle="1" w:styleId="0A44B0745BA842B99DB27AE472337686">
    <w:name w:val="0A44B0745BA842B99DB27AE472337686"/>
  </w:style>
  <w:style w:type="paragraph" w:customStyle="1" w:styleId="847446FC31CC400BBA596945A7BF45AD">
    <w:name w:val="847446FC31CC400BBA596945A7BF45AD"/>
  </w:style>
  <w:style w:type="paragraph" w:customStyle="1" w:styleId="0202CD4896C24E339D3137242D279DD9">
    <w:name w:val="0202CD4896C24E339D3137242D279DD9"/>
  </w:style>
  <w:style w:type="paragraph" w:customStyle="1" w:styleId="36B62A1BF01B483895BF1CCD3F492E33">
    <w:name w:val="36B62A1BF01B483895BF1CCD3F492E33"/>
  </w:style>
  <w:style w:type="paragraph" w:customStyle="1" w:styleId="F55EF18878414355A4C866F403EB12CA">
    <w:name w:val="F55EF18878414355A4C866F403EB12CA"/>
  </w:style>
  <w:style w:type="paragraph" w:customStyle="1" w:styleId="99397DF7C59A46DEBFC576A9389C704E">
    <w:name w:val="99397DF7C59A46DEBFC576A9389C704E"/>
  </w:style>
  <w:style w:type="paragraph" w:customStyle="1" w:styleId="70D5096D1CAB43A8AA5E184EFA66C815">
    <w:name w:val="70D5096D1CAB43A8AA5E184EFA66C815"/>
  </w:style>
  <w:style w:type="paragraph" w:customStyle="1" w:styleId="351E6010AE1A492F80BC950F1C50E32E">
    <w:name w:val="351E6010AE1A492F80BC950F1C50E32E"/>
  </w:style>
  <w:style w:type="paragraph" w:customStyle="1" w:styleId="789B85A6C1234743B9DBDB94753EA855">
    <w:name w:val="789B85A6C1234743B9DBDB94753EA855"/>
  </w:style>
  <w:style w:type="paragraph" w:customStyle="1" w:styleId="031A10565DF042FDAFC21DF5D380DA07">
    <w:name w:val="031A10565DF042FDAFC21DF5D380DA07"/>
  </w:style>
  <w:style w:type="paragraph" w:customStyle="1" w:styleId="6631BC50FDC04B8CB652076D9A5664F9">
    <w:name w:val="6631BC50FDC04B8CB652076D9A5664F9"/>
  </w:style>
  <w:style w:type="paragraph" w:customStyle="1" w:styleId="59E06F327B49499D851EFAEFA76C8133">
    <w:name w:val="59E06F327B49499D851EFAEFA76C8133"/>
  </w:style>
  <w:style w:type="paragraph" w:customStyle="1" w:styleId="497C4DC44F724EAA9CE5FE8841E1565B">
    <w:name w:val="497C4DC44F724EAA9CE5FE8841E1565B"/>
  </w:style>
  <w:style w:type="paragraph" w:customStyle="1" w:styleId="0395D34B9900469C9961A72DBFCCA0FA">
    <w:name w:val="0395D34B9900469C9961A72DBFCCA0FA"/>
  </w:style>
  <w:style w:type="paragraph" w:customStyle="1" w:styleId="2E5AC45E94DA4B4D96A172B72B99C92D">
    <w:name w:val="2E5AC45E94DA4B4D96A172B72B99C92D"/>
  </w:style>
  <w:style w:type="paragraph" w:customStyle="1" w:styleId="DAF2C89634F04668B84F8E90EBBA3103">
    <w:name w:val="DAF2C89634F04668B84F8E90EBBA3103"/>
  </w:style>
  <w:style w:type="paragraph" w:customStyle="1" w:styleId="1EE05F3AAD1A483887B75350F1007B23">
    <w:name w:val="1EE05F3AAD1A483887B75350F1007B23"/>
  </w:style>
  <w:style w:type="paragraph" w:customStyle="1" w:styleId="F53DA59DA50E440EA1668F16BC592488">
    <w:name w:val="F53DA59DA50E440EA1668F16BC592488"/>
  </w:style>
  <w:style w:type="paragraph" w:customStyle="1" w:styleId="C76E0F657B9D451E87BEFA54B50F4C81">
    <w:name w:val="C76E0F657B9D451E87BEFA54B50F4C81"/>
  </w:style>
  <w:style w:type="paragraph" w:customStyle="1" w:styleId="401A0421221C402A8B1D12E6306A5FF3">
    <w:name w:val="401A0421221C402A8B1D12E6306A5FF3"/>
  </w:style>
  <w:style w:type="paragraph" w:customStyle="1" w:styleId="AA5369172C244D5EAD4A1B10751EEA4C">
    <w:name w:val="AA5369172C244D5EAD4A1B10751EEA4C"/>
  </w:style>
  <w:style w:type="paragraph" w:customStyle="1" w:styleId="9195A19EB4104ED888C9AECB33C790BD">
    <w:name w:val="9195A19EB4104ED888C9AECB33C790BD"/>
  </w:style>
  <w:style w:type="paragraph" w:customStyle="1" w:styleId="11C5242FC215492CA5B0ED75FD78CB62">
    <w:name w:val="11C5242FC215492CA5B0ED75FD78CB62"/>
  </w:style>
  <w:style w:type="paragraph" w:customStyle="1" w:styleId="474835CEB1234090B02681C4EA5110EE">
    <w:name w:val="474835CEB1234090B02681C4EA5110EE"/>
  </w:style>
  <w:style w:type="paragraph" w:customStyle="1" w:styleId="289BD3C5C47045E48E15530A573C148D">
    <w:name w:val="289BD3C5C47045E48E15530A573C148D"/>
  </w:style>
  <w:style w:type="paragraph" w:customStyle="1" w:styleId="FAB54B599BF549B2A30A0AF3A51D1346">
    <w:name w:val="FAB54B599BF549B2A30A0AF3A51D1346"/>
  </w:style>
  <w:style w:type="paragraph" w:customStyle="1" w:styleId="A5141AF476E74BB89D740919ADBDE534">
    <w:name w:val="A5141AF476E74BB89D740919ADBDE534"/>
  </w:style>
  <w:style w:type="paragraph" w:customStyle="1" w:styleId="ECEB69905A8C405A97CDB7CFB309E9D1">
    <w:name w:val="ECEB69905A8C405A97CDB7CFB309E9D1"/>
  </w:style>
  <w:style w:type="paragraph" w:customStyle="1" w:styleId="604E627AACEA4641A2760BE6D1E535FC">
    <w:name w:val="604E627AACEA4641A2760BE6D1E535FC"/>
  </w:style>
  <w:style w:type="paragraph" w:customStyle="1" w:styleId="AA32F5130EAC40CD894F5CDAD0869A23">
    <w:name w:val="AA32F5130EAC40CD894F5CDAD0869A23"/>
  </w:style>
  <w:style w:type="paragraph" w:customStyle="1" w:styleId="A37B6A6E28E44B5194EA0D70D0A48A28">
    <w:name w:val="A37B6A6E28E44B5194EA0D70D0A48A28"/>
  </w:style>
  <w:style w:type="paragraph" w:customStyle="1" w:styleId="1664F75F19FF4B3684ACC96B3910D057">
    <w:name w:val="1664F75F19FF4B3684ACC96B3910D057"/>
  </w:style>
  <w:style w:type="paragraph" w:customStyle="1" w:styleId="3BA0B25C938C42369B21423C734DBFC8">
    <w:name w:val="3BA0B25C938C42369B21423C734DBFC8"/>
  </w:style>
  <w:style w:type="paragraph" w:customStyle="1" w:styleId="7553DD55B2E943F4A4F18780ED97D398">
    <w:name w:val="7553DD55B2E943F4A4F18780ED97D398"/>
  </w:style>
  <w:style w:type="paragraph" w:customStyle="1" w:styleId="17A826F0FB5D4894A47BFBAFDCA348D0">
    <w:name w:val="17A826F0FB5D4894A47BFBAFDCA348D0"/>
  </w:style>
  <w:style w:type="paragraph" w:customStyle="1" w:styleId="A664B591C5ED43B597AFF81A6A22341C">
    <w:name w:val="A664B591C5ED43B597AFF81A6A22341C"/>
  </w:style>
  <w:style w:type="paragraph" w:customStyle="1" w:styleId="7D0D8761591744AF92D2A9BC714DDBC5">
    <w:name w:val="7D0D8761591744AF92D2A9BC714DDBC5"/>
  </w:style>
  <w:style w:type="paragraph" w:customStyle="1" w:styleId="0B8192AC77B84FD285718063C8A0C538">
    <w:name w:val="0B8192AC77B84FD285718063C8A0C538"/>
  </w:style>
  <w:style w:type="paragraph" w:customStyle="1" w:styleId="7E7E2BEBCDCD421A977E2CA588B95DB4">
    <w:name w:val="7E7E2BEBCDCD421A977E2CA588B95DB4"/>
  </w:style>
  <w:style w:type="paragraph" w:customStyle="1" w:styleId="6A083E2586464DE5ABA4A00945EC796B">
    <w:name w:val="6A083E2586464DE5ABA4A00945EC796B"/>
  </w:style>
  <w:style w:type="paragraph" w:customStyle="1" w:styleId="AB500ACC1D544CD3BE0DD0F07EEB1C67">
    <w:name w:val="AB500ACC1D544CD3BE0DD0F07EEB1C67"/>
  </w:style>
  <w:style w:type="paragraph" w:customStyle="1" w:styleId="5B7830C2607A4B9AA2EEFE50D71D4F78">
    <w:name w:val="5B7830C2607A4B9AA2EEFE50D71D4F78"/>
  </w:style>
  <w:style w:type="paragraph" w:customStyle="1" w:styleId="31EAED2F02FD4CD39F0A1B089750489A">
    <w:name w:val="31EAED2F02FD4CD39F0A1B089750489A"/>
  </w:style>
  <w:style w:type="paragraph" w:customStyle="1" w:styleId="813FD41DD9CA44869A0B7623110700B3">
    <w:name w:val="813FD41DD9CA44869A0B7623110700B3"/>
  </w:style>
  <w:style w:type="paragraph" w:customStyle="1" w:styleId="F081362D5B4941DE868DB627FDDC1B80">
    <w:name w:val="F081362D5B4941DE868DB627FDDC1B80"/>
  </w:style>
  <w:style w:type="paragraph" w:customStyle="1" w:styleId="C94606B428414EA897FED6B8F4D08B30">
    <w:name w:val="C94606B428414EA897FED6B8F4D08B30"/>
  </w:style>
  <w:style w:type="paragraph" w:customStyle="1" w:styleId="5BA58743E56348C98ABA2246CA292E3B">
    <w:name w:val="5BA58743E56348C98ABA2246CA292E3B"/>
  </w:style>
  <w:style w:type="paragraph" w:customStyle="1" w:styleId="583E203468744081B3ACFFEB0AC599A4">
    <w:name w:val="583E203468744081B3ACFFEB0AC599A4"/>
  </w:style>
  <w:style w:type="paragraph" w:customStyle="1" w:styleId="DACE4EBC623B4D079A59C03D8E27D366">
    <w:name w:val="DACE4EBC623B4D079A59C03D8E27D366"/>
  </w:style>
  <w:style w:type="paragraph" w:customStyle="1" w:styleId="C07334E46F4444E996D3F6E9CCF0ED44">
    <w:name w:val="C07334E46F4444E996D3F6E9CCF0ED44"/>
  </w:style>
  <w:style w:type="paragraph" w:customStyle="1" w:styleId="78B91DD5BAA24CC4B6EE747BA4069646">
    <w:name w:val="78B91DD5BAA24CC4B6EE747BA4069646"/>
  </w:style>
  <w:style w:type="paragraph" w:customStyle="1" w:styleId="8D1E6C8F800B4B44B7DBA26E07B958DC">
    <w:name w:val="8D1E6C8F800B4B44B7DBA26E07B958DC"/>
  </w:style>
  <w:style w:type="paragraph" w:customStyle="1" w:styleId="0FAF20D424D241F2A60AD3215540FE96">
    <w:name w:val="0FAF20D424D241F2A60AD3215540FE96"/>
  </w:style>
  <w:style w:type="paragraph" w:customStyle="1" w:styleId="DBA9EB4A10114A209FC4DACF070B5206">
    <w:name w:val="DBA9EB4A10114A209FC4DACF070B5206"/>
  </w:style>
  <w:style w:type="paragraph" w:customStyle="1" w:styleId="7A6C4F996AF3418DA199769E99281295">
    <w:name w:val="7A6C4F996AF3418DA199769E99281295"/>
  </w:style>
  <w:style w:type="paragraph" w:customStyle="1" w:styleId="594A44E5AADB4C25827451DC86096EAB">
    <w:name w:val="594A44E5AADB4C25827451DC86096EAB"/>
  </w:style>
  <w:style w:type="paragraph" w:customStyle="1" w:styleId="551E81D1C9B64AD38D8C04F6F448033F">
    <w:name w:val="551E81D1C9B64AD38D8C04F6F448033F"/>
  </w:style>
  <w:style w:type="paragraph" w:customStyle="1" w:styleId="363228EBE0D9451C850C175898A9D646">
    <w:name w:val="363228EBE0D9451C850C175898A9D646"/>
  </w:style>
  <w:style w:type="paragraph" w:customStyle="1" w:styleId="8013C419C7BC40B78AD8B4FC67F53EF5">
    <w:name w:val="8013C419C7BC40B78AD8B4FC67F53EF5"/>
  </w:style>
  <w:style w:type="paragraph" w:customStyle="1" w:styleId="7EFCF7567A534056BAD24FC9BB89DD07">
    <w:name w:val="7EFCF7567A534056BAD24FC9BB89DD07"/>
  </w:style>
  <w:style w:type="paragraph" w:customStyle="1" w:styleId="D222E13051D64D648A96FED264298C6E">
    <w:name w:val="D222E13051D64D648A96FED264298C6E"/>
  </w:style>
  <w:style w:type="paragraph" w:customStyle="1" w:styleId="0463B76622C44E99AE8FC03F68D61A84">
    <w:name w:val="0463B76622C44E99AE8FC03F68D61A84"/>
  </w:style>
  <w:style w:type="paragraph" w:customStyle="1" w:styleId="D5A49F4A42FD4F1B8CAFE49C6944FD87">
    <w:name w:val="D5A49F4A42FD4F1B8CAFE49C6944FD87"/>
  </w:style>
  <w:style w:type="paragraph" w:customStyle="1" w:styleId="DAD70CBBBA7D42BDBB09E09E0866B261">
    <w:name w:val="DAD70CBBBA7D42BDBB09E09E0866B261"/>
  </w:style>
  <w:style w:type="paragraph" w:customStyle="1" w:styleId="A3D8588FF15B4685B6B00D140F658F78">
    <w:name w:val="A3D8588FF15B4685B6B00D140F658F78"/>
  </w:style>
  <w:style w:type="paragraph" w:customStyle="1" w:styleId="670D0062A4374E0889AC87637564E00A">
    <w:name w:val="670D0062A4374E0889AC87637564E00A"/>
  </w:style>
  <w:style w:type="paragraph" w:customStyle="1" w:styleId="1F2D70B8391F42F19A885702D704F291">
    <w:name w:val="1F2D70B8391F42F19A885702D704F291"/>
  </w:style>
  <w:style w:type="paragraph" w:customStyle="1" w:styleId="26344C22AF054B51A43C2724CF870BAE">
    <w:name w:val="26344C22AF054B51A43C2724CF870BAE"/>
  </w:style>
  <w:style w:type="paragraph" w:customStyle="1" w:styleId="4DBDC03502314A7CA48B6B7B4C6005DB">
    <w:name w:val="4DBDC03502314A7CA48B6B7B4C6005DB"/>
  </w:style>
  <w:style w:type="paragraph" w:customStyle="1" w:styleId="104482D1C86A43D2A60A218D9875BAA4">
    <w:name w:val="104482D1C86A43D2A60A218D9875BAA4"/>
  </w:style>
  <w:style w:type="paragraph" w:customStyle="1" w:styleId="E510FB85A7034E54B38E77289FFBCFD3">
    <w:name w:val="E510FB85A7034E54B38E77289FFBCFD3"/>
  </w:style>
  <w:style w:type="paragraph" w:customStyle="1" w:styleId="BBCF3C674D1E4FB6B069643C33991DC0">
    <w:name w:val="BBCF3C674D1E4FB6B069643C33991DC0"/>
  </w:style>
  <w:style w:type="paragraph" w:customStyle="1" w:styleId="B4D1B67BC9674E06931DFBF1F4EE3D2C">
    <w:name w:val="B4D1B67BC9674E06931DFBF1F4EE3D2C"/>
  </w:style>
  <w:style w:type="paragraph" w:customStyle="1" w:styleId="E9EE0A9631654A6BA5A6FEF6028C90FC">
    <w:name w:val="E9EE0A9631654A6BA5A6FEF6028C90FC"/>
  </w:style>
  <w:style w:type="paragraph" w:customStyle="1" w:styleId="07AEEAD91FCF46809BD717E9B456B993">
    <w:name w:val="07AEEAD91FCF46809BD717E9B456B993"/>
  </w:style>
  <w:style w:type="paragraph" w:customStyle="1" w:styleId="3CA3A0652CCA40938F12278D8B867477">
    <w:name w:val="3CA3A0652CCA40938F12278D8B867477"/>
  </w:style>
  <w:style w:type="paragraph" w:customStyle="1" w:styleId="DF1EAA98E24E427A832E2FBD9FFE6EF7">
    <w:name w:val="DF1EAA98E24E427A832E2FBD9FFE6EF7"/>
  </w:style>
  <w:style w:type="paragraph" w:customStyle="1" w:styleId="1B90468B8E56443E9C3420760ECC91DC">
    <w:name w:val="1B90468B8E56443E9C3420760ECC91DC"/>
  </w:style>
  <w:style w:type="paragraph" w:customStyle="1" w:styleId="2713D7CECD1C4B8789B0BB4ECA61151B">
    <w:name w:val="2713D7CECD1C4B8789B0BB4ECA61151B"/>
  </w:style>
  <w:style w:type="paragraph" w:customStyle="1" w:styleId="D0A5606F06B94F8FA640BF8FD05CE3DF">
    <w:name w:val="D0A5606F06B94F8FA640BF8FD05CE3DF"/>
  </w:style>
  <w:style w:type="paragraph" w:customStyle="1" w:styleId="F52DD72773824488BCE225857E2A9757">
    <w:name w:val="F52DD72773824488BCE225857E2A9757"/>
  </w:style>
  <w:style w:type="paragraph" w:customStyle="1" w:styleId="7AA32751E7B64B3D9A5F0F7AF19C51D5">
    <w:name w:val="7AA32751E7B64B3D9A5F0F7AF19C51D5"/>
  </w:style>
  <w:style w:type="paragraph" w:customStyle="1" w:styleId="F85A856E507F4DCA8E83E2234FAEF2EE">
    <w:name w:val="F85A856E507F4DCA8E83E2234FAEF2EE"/>
  </w:style>
  <w:style w:type="paragraph" w:customStyle="1" w:styleId="5EDBFDF74DDF450EAA42A7E2BD470377">
    <w:name w:val="5EDBFDF74DDF450EAA42A7E2BD470377"/>
  </w:style>
  <w:style w:type="paragraph" w:customStyle="1" w:styleId="C78162F5D2A94CFBBE843D4FB4FF03A2">
    <w:name w:val="C78162F5D2A94CFBBE843D4FB4FF03A2"/>
  </w:style>
  <w:style w:type="paragraph" w:customStyle="1" w:styleId="5913CBC6B9E944B88166CDAB3C77C0E7">
    <w:name w:val="5913CBC6B9E944B88166CDAB3C77C0E7"/>
  </w:style>
  <w:style w:type="paragraph" w:customStyle="1" w:styleId="F4EE5517F7D54E559213769C808D6C22">
    <w:name w:val="F4EE5517F7D54E559213769C808D6C22"/>
  </w:style>
  <w:style w:type="paragraph" w:customStyle="1" w:styleId="2379E0FAE03D477DA7E0EDE2DE78376A">
    <w:name w:val="2379E0FAE03D477DA7E0EDE2DE78376A"/>
  </w:style>
  <w:style w:type="paragraph" w:customStyle="1" w:styleId="2BDB64796FCC4603896B7CA3DC45EB5F">
    <w:name w:val="2BDB64796FCC4603896B7CA3DC45EB5F"/>
  </w:style>
  <w:style w:type="paragraph" w:customStyle="1" w:styleId="4772A20A282F41FFAB592428A03E9282">
    <w:name w:val="4772A20A282F41FFAB592428A03E9282"/>
  </w:style>
  <w:style w:type="paragraph" w:customStyle="1" w:styleId="DCE100AC96AE43D4A80BCEB8A9D57CD0">
    <w:name w:val="DCE100AC96AE43D4A80BCEB8A9D57CD0"/>
  </w:style>
  <w:style w:type="paragraph" w:customStyle="1" w:styleId="785F2AEBDCAC4F3986287CF5E8BBA897">
    <w:name w:val="785F2AEBDCAC4F3986287CF5E8BBA897"/>
  </w:style>
  <w:style w:type="paragraph" w:customStyle="1" w:styleId="BF9B44EDB021492CB4DE515ACBD7146C">
    <w:name w:val="BF9B44EDB021492CB4DE515ACBD7146C"/>
  </w:style>
  <w:style w:type="paragraph" w:customStyle="1" w:styleId="6B96B5D06BAF4D23BD3D5B3486664C4B">
    <w:name w:val="6B96B5D06BAF4D23BD3D5B3486664C4B"/>
  </w:style>
  <w:style w:type="paragraph" w:customStyle="1" w:styleId="F705E4C340C54421AA93FC632BFAD117">
    <w:name w:val="F705E4C340C54421AA93FC632BFAD117"/>
  </w:style>
  <w:style w:type="paragraph" w:customStyle="1" w:styleId="9382A7B33E1449ED943F941767B9D5F9">
    <w:name w:val="9382A7B33E1449ED943F941767B9D5F9"/>
  </w:style>
  <w:style w:type="paragraph" w:customStyle="1" w:styleId="B9A58FEC135746D887003202F8231CF0">
    <w:name w:val="B9A58FEC135746D887003202F8231CF0"/>
  </w:style>
  <w:style w:type="paragraph" w:customStyle="1" w:styleId="78C6FCD9AC6949B9A685AFC88E696860">
    <w:name w:val="78C6FCD9AC6949B9A685AFC88E696860"/>
  </w:style>
  <w:style w:type="paragraph" w:customStyle="1" w:styleId="23C985354DAC401BBF99907300E80A79">
    <w:name w:val="23C985354DAC401BBF99907300E80A79"/>
  </w:style>
  <w:style w:type="paragraph" w:customStyle="1" w:styleId="50D217356A9B430296022320E99E4763">
    <w:name w:val="50D217356A9B430296022320E99E4763"/>
  </w:style>
  <w:style w:type="paragraph" w:customStyle="1" w:styleId="BCE5E22DB29B4EB682513B04E80919C2">
    <w:name w:val="BCE5E22DB29B4EB682513B04E80919C2"/>
  </w:style>
  <w:style w:type="paragraph" w:customStyle="1" w:styleId="A2C79A2C590C46949A34DBF144C3A765">
    <w:name w:val="A2C79A2C590C46949A34DBF144C3A765"/>
  </w:style>
  <w:style w:type="paragraph" w:customStyle="1" w:styleId="BC5655EEFC96429B893DF0F7F4B59F00">
    <w:name w:val="BC5655EEFC96429B893DF0F7F4B59F00"/>
  </w:style>
  <w:style w:type="paragraph" w:customStyle="1" w:styleId="B721D11AE5604D06BBC9B898B52C1B00">
    <w:name w:val="B721D11AE5604D06BBC9B898B52C1B00"/>
  </w:style>
  <w:style w:type="paragraph" w:customStyle="1" w:styleId="C1475A0995A94B09AFC7D6ACD92509ED">
    <w:name w:val="C1475A0995A94B09AFC7D6ACD92509ED"/>
  </w:style>
  <w:style w:type="paragraph" w:customStyle="1" w:styleId="7C2F911E905F475885B91BFC0D3E1CC7">
    <w:name w:val="7C2F911E905F475885B91BFC0D3E1CC7"/>
  </w:style>
  <w:style w:type="paragraph" w:customStyle="1" w:styleId="2E4F073BC0294149987F296F6B9A6742">
    <w:name w:val="2E4F073BC0294149987F296F6B9A6742"/>
  </w:style>
  <w:style w:type="paragraph" w:customStyle="1" w:styleId="A33B5D3D801B4D9396F093647B89A10B">
    <w:name w:val="A33B5D3D801B4D9396F093647B89A10B"/>
  </w:style>
  <w:style w:type="paragraph" w:customStyle="1" w:styleId="06E3264287DD411FB2083C8909B5D14E">
    <w:name w:val="06E3264287DD411FB2083C8909B5D14E"/>
  </w:style>
  <w:style w:type="paragraph" w:customStyle="1" w:styleId="C799362D436A4DF2AF3FB89A9216A2A3">
    <w:name w:val="C799362D436A4DF2AF3FB89A9216A2A3"/>
  </w:style>
  <w:style w:type="paragraph" w:customStyle="1" w:styleId="E8D35B368C6F424E8BBD82269812CC88">
    <w:name w:val="E8D35B368C6F424E8BBD82269812CC88"/>
  </w:style>
  <w:style w:type="paragraph" w:customStyle="1" w:styleId="C0DA9EB9D6804F1DAB6BF9A0CD70C336">
    <w:name w:val="C0DA9EB9D6804F1DAB6BF9A0CD70C336"/>
  </w:style>
  <w:style w:type="paragraph" w:customStyle="1" w:styleId="1A6547BF68404C7D899A90729F197E72">
    <w:name w:val="1A6547BF68404C7D899A90729F197E72"/>
  </w:style>
  <w:style w:type="paragraph" w:customStyle="1" w:styleId="419BB06B9752497CB86C0A21572ECC48">
    <w:name w:val="419BB06B9752497CB86C0A21572ECC48"/>
  </w:style>
  <w:style w:type="paragraph" w:customStyle="1" w:styleId="93B1754E56D34269847AE00E55967B37">
    <w:name w:val="93B1754E56D34269847AE00E55967B37"/>
  </w:style>
  <w:style w:type="paragraph" w:customStyle="1" w:styleId="22E9D778B6014DF580F2821C8A3BB6F2">
    <w:name w:val="22E9D778B6014DF580F2821C8A3BB6F2"/>
  </w:style>
  <w:style w:type="paragraph" w:customStyle="1" w:styleId="8631DDC2CC4244059564782049BD8481">
    <w:name w:val="8631DDC2CC4244059564782049BD8481"/>
  </w:style>
  <w:style w:type="paragraph" w:customStyle="1" w:styleId="0E771640F7F54EF3A7286751220D86D5">
    <w:name w:val="0E771640F7F54EF3A7286751220D86D5"/>
  </w:style>
  <w:style w:type="paragraph" w:customStyle="1" w:styleId="FAA924D3EE254E3EAC9BAE6A30DA81BE">
    <w:name w:val="FAA924D3EE254E3EAC9BAE6A30DA81BE"/>
  </w:style>
  <w:style w:type="paragraph" w:customStyle="1" w:styleId="C84AE924D4344D28943024B08E99EF30">
    <w:name w:val="C84AE924D4344D28943024B08E99EF30"/>
  </w:style>
  <w:style w:type="paragraph" w:customStyle="1" w:styleId="81B4CCEE39774E7CBB667BB33C9DA2EB">
    <w:name w:val="81B4CCEE39774E7CBB667BB33C9DA2EB"/>
  </w:style>
  <w:style w:type="paragraph" w:customStyle="1" w:styleId="1BBA4C1FA7024BCEB0BC9DEA0BD08F6F">
    <w:name w:val="1BBA4C1FA7024BCEB0BC9DEA0BD08F6F"/>
  </w:style>
  <w:style w:type="paragraph" w:customStyle="1" w:styleId="86E7978B89144BD69764F4DE38C5D157">
    <w:name w:val="86E7978B89144BD69764F4DE38C5D157"/>
  </w:style>
  <w:style w:type="paragraph" w:customStyle="1" w:styleId="417CA8EB0CB84CCA9F52169E84C037EB">
    <w:name w:val="417CA8EB0CB84CCA9F52169E84C037EB"/>
  </w:style>
  <w:style w:type="paragraph" w:customStyle="1" w:styleId="7D81FCB1464A4430BDA4376A45C3D012">
    <w:name w:val="7D81FCB1464A4430BDA4376A45C3D012"/>
  </w:style>
  <w:style w:type="paragraph" w:customStyle="1" w:styleId="61C538A974B845F9A20E602D24D00C3B">
    <w:name w:val="61C538A974B845F9A20E602D24D00C3B"/>
  </w:style>
  <w:style w:type="paragraph" w:customStyle="1" w:styleId="203755BF80244260AB778AA84960B83A">
    <w:name w:val="203755BF80244260AB778AA84960B83A"/>
  </w:style>
  <w:style w:type="paragraph" w:customStyle="1" w:styleId="8585841C658542AF80C35CBC1009412E">
    <w:name w:val="8585841C658542AF80C35CBC1009412E"/>
  </w:style>
  <w:style w:type="paragraph" w:customStyle="1" w:styleId="686A786A6EA746EE9EBB8185975728D4">
    <w:name w:val="686A786A6EA746EE9EBB8185975728D4"/>
  </w:style>
  <w:style w:type="paragraph" w:customStyle="1" w:styleId="3813BB030C934C97ADD403BAFB83667C">
    <w:name w:val="3813BB030C934C97ADD403BAFB83667C"/>
  </w:style>
  <w:style w:type="paragraph" w:customStyle="1" w:styleId="7F4C466769B14C8E8B5A1FEE24CBC500">
    <w:name w:val="7F4C466769B14C8E8B5A1FEE24CBC500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2D1968E8820047DCBB20DA4199AD03A6">
    <w:name w:val="2D1968E8820047DCBB20DA4199AD03A6"/>
  </w:style>
  <w:style w:type="paragraph" w:customStyle="1" w:styleId="3F3BDE94C63D43F8A4EEA9A1269F796F">
    <w:name w:val="3F3BDE94C63D43F8A4EEA9A1269F796F"/>
  </w:style>
  <w:style w:type="paragraph" w:customStyle="1" w:styleId="9EF47685BAC24595B9DEF6C42C01DA5F">
    <w:name w:val="9EF47685BAC24595B9DEF6C42C01DA5F"/>
  </w:style>
  <w:style w:type="paragraph" w:customStyle="1" w:styleId="008E0034DD764FE3B99A0266F8A6C00C">
    <w:name w:val="008E0034DD764FE3B99A0266F8A6C00C"/>
  </w:style>
  <w:style w:type="paragraph" w:customStyle="1" w:styleId="C8CC1DE8926F42FEAACB593A6BD4F69D">
    <w:name w:val="C8CC1DE8926F42FEAACB593A6BD4F69D"/>
  </w:style>
  <w:style w:type="paragraph" w:customStyle="1" w:styleId="64F3940A255B40C6B107159BB9DE24CF">
    <w:name w:val="64F3940A255B40C6B107159BB9DE24CF"/>
  </w:style>
  <w:style w:type="paragraph" w:customStyle="1" w:styleId="966A5E612A2548279C0D7F72CD0D7C17">
    <w:name w:val="966A5E612A2548279C0D7F72CD0D7C17"/>
  </w:style>
  <w:style w:type="paragraph" w:customStyle="1" w:styleId="05C322A9DA464DDCA73E946F9C51A8B3">
    <w:name w:val="05C322A9DA464DDCA73E946F9C51A8B3"/>
  </w:style>
  <w:style w:type="paragraph" w:customStyle="1" w:styleId="BA632AD9342E4E568047740C9CEB3A36">
    <w:name w:val="BA632AD9342E4E568047740C9CEB3A36"/>
  </w:style>
  <w:style w:type="paragraph" w:customStyle="1" w:styleId="78B1F9DC6C8B40B9AE0679791DE65913">
    <w:name w:val="78B1F9DC6C8B40B9AE0679791DE65913"/>
  </w:style>
  <w:style w:type="paragraph" w:customStyle="1" w:styleId="1BE518B3A16D4E8E91A837AF70C03EBC">
    <w:name w:val="1BE518B3A16D4E8E91A837AF70C03EBC"/>
  </w:style>
  <w:style w:type="paragraph" w:customStyle="1" w:styleId="091D46576B674778A0D510FBC1074C1B">
    <w:name w:val="091D46576B674778A0D510FBC1074C1B"/>
  </w:style>
  <w:style w:type="paragraph" w:customStyle="1" w:styleId="794C35B601F24828B52C9D44A36A7A46">
    <w:name w:val="794C35B601F24828B52C9D44A36A7A46"/>
  </w:style>
  <w:style w:type="paragraph" w:customStyle="1" w:styleId="64DF2A62585C446FB47E64D5CFDD574A">
    <w:name w:val="64DF2A62585C446FB47E64D5CFDD574A"/>
  </w:style>
  <w:style w:type="paragraph" w:customStyle="1" w:styleId="1764044245E940FEA10729EA11AB2A14">
    <w:name w:val="1764044245E940FEA10729EA11AB2A14"/>
  </w:style>
  <w:style w:type="paragraph" w:customStyle="1" w:styleId="3926C14C00034E77954399B0327D8E8A">
    <w:name w:val="3926C14C00034E77954399B0327D8E8A"/>
  </w:style>
  <w:style w:type="paragraph" w:customStyle="1" w:styleId="F6109FF98A4C481786E9C4EEE74CF72B">
    <w:name w:val="F6109FF98A4C481786E9C4EEE74CF72B"/>
  </w:style>
  <w:style w:type="paragraph" w:customStyle="1" w:styleId="1DEA7BA20AEF47C5B61DC543CF8E10A9">
    <w:name w:val="1DEA7BA20AEF47C5B61DC543CF8E10A9"/>
  </w:style>
  <w:style w:type="paragraph" w:customStyle="1" w:styleId="4A23D8C775514F68A6FA9754CF7C4883">
    <w:name w:val="4A23D8C775514F68A6FA9754CF7C4883"/>
  </w:style>
  <w:style w:type="paragraph" w:customStyle="1" w:styleId="8FB81E47399549B2894B2DAEE77C0E09">
    <w:name w:val="8FB81E47399549B2894B2DAEE77C0E09"/>
  </w:style>
  <w:style w:type="paragraph" w:customStyle="1" w:styleId="5D216413A8FF406A8556D1B9A2CFD00E">
    <w:name w:val="5D216413A8FF406A8556D1B9A2CFD00E"/>
  </w:style>
  <w:style w:type="paragraph" w:customStyle="1" w:styleId="AD6C1EDB05EB498DAB88FA8E73F93F14">
    <w:name w:val="AD6C1EDB05EB498DAB88FA8E73F93F14"/>
  </w:style>
  <w:style w:type="paragraph" w:customStyle="1" w:styleId="A1A9273371434BAC8F439582F7B23629">
    <w:name w:val="A1A9273371434BAC8F439582F7B23629"/>
  </w:style>
  <w:style w:type="paragraph" w:customStyle="1" w:styleId="DAC9A04F321A42E690AE1A7226B55A87">
    <w:name w:val="DAC9A04F321A42E690AE1A7226B55A87"/>
  </w:style>
  <w:style w:type="paragraph" w:customStyle="1" w:styleId="D6BDF6E33E8846B9B6DC8760FD9AEB42">
    <w:name w:val="D6BDF6E33E8846B9B6DC8760FD9AEB42"/>
  </w:style>
  <w:style w:type="paragraph" w:customStyle="1" w:styleId="F14476866394403D8C660C65D5B0CDAB">
    <w:name w:val="F14476866394403D8C660C65D5B0CDAB"/>
  </w:style>
  <w:style w:type="paragraph" w:customStyle="1" w:styleId="88B0E2DE1D8D4AAC8732BE4E897EC587">
    <w:name w:val="88B0E2DE1D8D4AAC8732BE4E897EC587"/>
  </w:style>
  <w:style w:type="paragraph" w:customStyle="1" w:styleId="EF4CD729C479481898AF1313E4956EFF">
    <w:name w:val="EF4CD729C479481898AF1313E4956EFF"/>
  </w:style>
  <w:style w:type="paragraph" w:customStyle="1" w:styleId="A76BA846E7E44FC9AE9FC6FDD1047146">
    <w:name w:val="A76BA846E7E44FC9AE9FC6FDD1047146"/>
  </w:style>
  <w:style w:type="paragraph" w:customStyle="1" w:styleId="C43581F7D321406DB1D5A3E78D41F28C">
    <w:name w:val="C43581F7D321406DB1D5A3E78D41F28C"/>
  </w:style>
  <w:style w:type="paragraph" w:customStyle="1" w:styleId="51B87C32622C48A9B4BC803C9A05BF9D">
    <w:name w:val="51B87C32622C48A9B4BC803C9A05BF9D"/>
  </w:style>
  <w:style w:type="paragraph" w:customStyle="1" w:styleId="645B2395B5B44FDD94EB57CF73447F9A">
    <w:name w:val="645B2395B5B44FDD94EB57CF73447F9A"/>
  </w:style>
  <w:style w:type="paragraph" w:customStyle="1" w:styleId="1DEA71FB15D94F53A3DCBD7E6B65989A">
    <w:name w:val="1DEA71FB15D94F53A3DCBD7E6B65989A"/>
  </w:style>
  <w:style w:type="paragraph" w:customStyle="1" w:styleId="FF3F1F26A1F641A991BDCAC90E694F49">
    <w:name w:val="FF3F1F26A1F641A991BDCAC90E694F49"/>
  </w:style>
  <w:style w:type="paragraph" w:customStyle="1" w:styleId="5B9DFEE955D84247BA3C258ECB452F9C">
    <w:name w:val="5B9DFEE955D84247BA3C258ECB452F9C"/>
  </w:style>
  <w:style w:type="paragraph" w:customStyle="1" w:styleId="C2B63DCA2293432D91EBF99B45A2C4CD">
    <w:name w:val="C2B63DCA2293432D91EBF99B45A2C4CD"/>
  </w:style>
  <w:style w:type="paragraph" w:customStyle="1" w:styleId="3FFF9974EF6C48239FDF23FE21F355CA">
    <w:name w:val="3FFF9974EF6C48239FDF23FE21F355CA"/>
  </w:style>
  <w:style w:type="paragraph" w:customStyle="1" w:styleId="12D76781BAA84ADAAB7384D247FE1D93">
    <w:name w:val="12D76781BAA84ADAAB7384D247FE1D93"/>
  </w:style>
  <w:style w:type="paragraph" w:customStyle="1" w:styleId="51D4A9DE3C6D4C7C9EFD3F2DB44B6BF0">
    <w:name w:val="51D4A9DE3C6D4C7C9EFD3F2DB44B6BF0"/>
  </w:style>
  <w:style w:type="paragraph" w:customStyle="1" w:styleId="9CB21FE38A3E4F81A2077106E667E88C">
    <w:name w:val="9CB21FE38A3E4F81A2077106E667E88C"/>
  </w:style>
  <w:style w:type="paragraph" w:customStyle="1" w:styleId="AFC39D0033194188B32D155431AB4208">
    <w:name w:val="AFC39D0033194188B32D155431AB4208"/>
  </w:style>
  <w:style w:type="paragraph" w:customStyle="1" w:styleId="F856D55985B041089D2CF88B19B6E338">
    <w:name w:val="F856D55985B041089D2CF88B19B6E338"/>
  </w:style>
  <w:style w:type="paragraph" w:customStyle="1" w:styleId="8ECA6EB0817B4F10AE3E8A04F0794939">
    <w:name w:val="8ECA6EB0817B4F10AE3E8A04F0794939"/>
  </w:style>
  <w:style w:type="paragraph" w:customStyle="1" w:styleId="8AD5B68C876B417694F49AF402BF5DBA">
    <w:name w:val="8AD5B68C876B417694F49AF402BF5DBA"/>
  </w:style>
  <w:style w:type="paragraph" w:customStyle="1" w:styleId="31D858B66C864AEB9848CE8F0FDF531B">
    <w:name w:val="31D858B66C864AEB9848CE8F0FDF531B"/>
  </w:style>
  <w:style w:type="paragraph" w:customStyle="1" w:styleId="40EC1C98BB6B4B678F163A64E561EE68">
    <w:name w:val="40EC1C98BB6B4B678F163A64E561EE68"/>
  </w:style>
  <w:style w:type="paragraph" w:customStyle="1" w:styleId="A8A1223D9F4A457AB7FC5A28E3EDE9FB">
    <w:name w:val="A8A1223D9F4A457AB7FC5A28E3EDE9FB"/>
  </w:style>
  <w:style w:type="paragraph" w:customStyle="1" w:styleId="F2FAB95D86BE419BA555D65DE61489A7">
    <w:name w:val="F2FAB95D86BE419BA555D65DE61489A7"/>
  </w:style>
  <w:style w:type="paragraph" w:customStyle="1" w:styleId="7F9E70C34CAD4E91A018522FDDE8C9AD">
    <w:name w:val="7F9E70C34CAD4E91A018522FDDE8C9AD"/>
  </w:style>
  <w:style w:type="paragraph" w:customStyle="1" w:styleId="C117170F276F4E17B0D46F3B9D93313D">
    <w:name w:val="C117170F276F4E17B0D46F3B9D93313D"/>
  </w:style>
  <w:style w:type="paragraph" w:customStyle="1" w:styleId="9C7520C32B50495DBF8F58143B81C29D">
    <w:name w:val="9C7520C32B50495DBF8F58143B81C29D"/>
  </w:style>
  <w:style w:type="paragraph" w:customStyle="1" w:styleId="7F3726B3267E4F0DB9B90BE7908087FC">
    <w:name w:val="7F3726B3267E4F0DB9B90BE7908087FC"/>
  </w:style>
  <w:style w:type="paragraph" w:customStyle="1" w:styleId="915C2172E2BE438E8CECE130311A13DA">
    <w:name w:val="915C2172E2BE438E8CECE130311A13DA"/>
  </w:style>
  <w:style w:type="paragraph" w:customStyle="1" w:styleId="5DCC5EF793A24AFD8CFD2343590A4682">
    <w:name w:val="5DCC5EF793A24AFD8CFD2343590A4682"/>
  </w:style>
  <w:style w:type="paragraph" w:customStyle="1" w:styleId="1F5AB3DB5F104761B6EF0D65476FDC2F">
    <w:name w:val="1F5AB3DB5F104761B6EF0D65476FDC2F"/>
  </w:style>
  <w:style w:type="paragraph" w:customStyle="1" w:styleId="9BC60ABEA71A40B38E6C29D0F48CF3EE">
    <w:name w:val="9BC60ABEA71A40B38E6C29D0F48CF3EE"/>
  </w:style>
  <w:style w:type="paragraph" w:customStyle="1" w:styleId="D86D01597BA3499E972B1FC7ADEC9EBA">
    <w:name w:val="D86D01597BA3499E972B1FC7ADEC9EBA"/>
  </w:style>
  <w:style w:type="paragraph" w:customStyle="1" w:styleId="4E62EF9459064115AB9AB3B6D70036A0">
    <w:name w:val="4E62EF9459064115AB9AB3B6D70036A0"/>
  </w:style>
  <w:style w:type="paragraph" w:customStyle="1" w:styleId="69055955C444402A8D63D60120AD3D1C">
    <w:name w:val="69055955C444402A8D63D60120AD3D1C"/>
    <w:rsid w:val="00D84112"/>
  </w:style>
  <w:style w:type="paragraph" w:customStyle="1" w:styleId="51CAC375FF354F6A93A75D5CEB5AADA5">
    <w:name w:val="51CAC375FF354F6A93A75D5CEB5AADA5"/>
    <w:rsid w:val="00D84112"/>
  </w:style>
  <w:style w:type="paragraph" w:customStyle="1" w:styleId="55A2FDD234DB438D84AD06EE2169AB1B">
    <w:name w:val="55A2FDD234DB438D84AD06EE2169AB1B"/>
    <w:rsid w:val="00D84112"/>
  </w:style>
  <w:style w:type="paragraph" w:customStyle="1" w:styleId="E53EB77712CB4AE78AC97CCAAFA1B93D">
    <w:name w:val="E53EB77712CB4AE78AC97CCAAFA1B93D"/>
    <w:rsid w:val="00D84112"/>
  </w:style>
  <w:style w:type="paragraph" w:customStyle="1" w:styleId="A4A1DA9A5B3D4ABC8063AA02CBACEFE9">
    <w:name w:val="A4A1DA9A5B3D4ABC8063AA02CBACEFE9"/>
    <w:rsid w:val="00D84112"/>
  </w:style>
  <w:style w:type="paragraph" w:customStyle="1" w:styleId="0003CEE06A76462595ED0F3881655490">
    <w:name w:val="0003CEE06A76462595ED0F3881655490"/>
    <w:rsid w:val="00D841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C6FDD6E-4346-4693-84FD-0C9945B6F56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84B18FD-842F-4764-97CD-29A7824DBE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A19D7B2-FA22-4EA1-B8E8-540CC61B4CD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B51EB0E-B65E-4345-8069-00A073AE59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plan (design).dotx</Template>
  <TotalTime>83</TotalTime>
  <Pages>27</Pages>
  <Words>4273</Words>
  <Characters>24362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</dc:creator>
  <cp:keywords/>
  <dc:description/>
  <cp:lastModifiedBy>sumit rane</cp:lastModifiedBy>
  <cp:revision>1</cp:revision>
  <dcterms:created xsi:type="dcterms:W3CDTF">2025-11-13T12:51:00Z</dcterms:created>
  <dcterms:modified xsi:type="dcterms:W3CDTF">2025-11-13T14:14:00Z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